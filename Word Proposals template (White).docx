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6B41A" w14:textId="77777777" w:rsidR="00CE2891" w:rsidRDefault="00CE2891" w:rsidP="00CE2891">
      <w:pPr>
        <w:pStyle w:val="BodyText"/>
      </w:pPr>
      <w:bookmarkStart w:id="0" w:name="_Hlk113995316"/>
      <w:bookmarkStart w:id="1" w:name="bkmContentsPage1"/>
      <w:r>
        <w:rPr>
          <w:noProof/>
        </w:rPr>
        <mc:AlternateContent>
          <mc:Choice Requires="wpg">
            <w:drawing>
              <wp:anchor distT="0" distB="0" distL="114300" distR="114300" simplePos="0" relativeHeight="251772928" behindDoc="0" locked="0" layoutInCell="1" allowOverlap="1" wp14:anchorId="4F37D6B2" wp14:editId="2C3437D7">
                <wp:simplePos x="0" y="0"/>
                <wp:positionH relativeFrom="column">
                  <wp:posOffset>-890905</wp:posOffset>
                </wp:positionH>
                <wp:positionV relativeFrom="paragraph">
                  <wp:posOffset>-529590</wp:posOffset>
                </wp:positionV>
                <wp:extent cx="7561050" cy="10691700"/>
                <wp:effectExtent l="0" t="0" r="0" b="0"/>
                <wp:wrapNone/>
                <wp:docPr id="8" name="Group 8" hidden="1"/>
                <wp:cNvGraphicFramePr/>
                <a:graphic xmlns:a="http://schemas.openxmlformats.org/drawingml/2006/main">
                  <a:graphicData uri="http://schemas.microsoft.com/office/word/2010/wordprocessingGroup">
                    <wpg:wgp>
                      <wpg:cNvGrpSpPr/>
                      <wpg:grpSpPr>
                        <a:xfrm>
                          <a:off x="0" y="0"/>
                          <a:ext cx="7561050" cy="10691700"/>
                          <a:chOff x="0" y="0"/>
                          <a:chExt cx="7561050" cy="10691700"/>
                        </a:xfrm>
                      </wpg:grpSpPr>
                      <wps:wsp>
                        <wps:cNvPr id="11" name="Guide - B"/>
                        <wps:cNvSpPr/>
                        <wps:spPr>
                          <a:xfrm>
                            <a:off x="0" y="9791700"/>
                            <a:ext cx="4474800"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Guide - T"/>
                        <wps:cNvSpPr/>
                        <wps:spPr>
                          <a:xfrm>
                            <a:off x="0" y="0"/>
                            <a:ext cx="4474800"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uide - L"/>
                        <wps:cNvSpPr/>
                        <wps:spPr>
                          <a:xfrm>
                            <a:off x="0" y="0"/>
                            <a:ext cx="684000" cy="100116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Guide - R"/>
                        <wps:cNvSpPr/>
                        <wps:spPr>
                          <a:xfrm>
                            <a:off x="6877050" y="0"/>
                            <a:ext cx="684000" cy="79344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674BD1" id="Group 8" o:spid="_x0000_s1026" style="position:absolute;margin-left:-70.15pt;margin-top:-41.7pt;width:595.35pt;height:841.85pt;z-index:251772928;visibility:hidden" coordsize="75610,10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">
                <v:rect id="Guide - B" o:spid="_x0000_s1027" style="position:absolute;top:97917;width:44748;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" fillcolor="#a1a6a7 [3208]" stroked="f" strokeweight="2pt"/>
                <v:rect id="Guide - T" o:spid="_x0000_s1028" style="position:absolute;width:44748;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" fillcolor="#a1a6a7 [3208]" stroked="f" strokeweight="2pt"/>
                <v:rect id="Guide - L" o:spid="_x0000_s1029" style="position:absolute;width:6840;height:100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" fillcolor="#a1a6a7 [3208]" stroked="f" strokeweight="2pt"/>
                <v:rect id="Guide - R" o:spid="_x0000_s1030" style="position:absolute;left:68770;width:6840;height:79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" fillcolor="#a1a6a7 [3208]" stroked="f" strokeweight="2pt"/>
              </v:group>
            </w:pict>
          </mc:Fallback>
        </mc:AlternateContent>
      </w:r>
      <w:r>
        <w:rPr>
          <w:noProof/>
        </w:rPr>
        <w:drawing>
          <wp:anchor distT="0" distB="0" distL="114300" distR="114300" simplePos="0" relativeHeight="251771904" behindDoc="0" locked="0" layoutInCell="1" allowOverlap="1" wp14:anchorId="6A4F1064" wp14:editId="7634ABA2">
            <wp:simplePos x="0" y="0"/>
            <wp:positionH relativeFrom="column">
              <wp:posOffset>-900430</wp:posOffset>
            </wp:positionH>
            <wp:positionV relativeFrom="paragraph">
              <wp:posOffset>8216431</wp:posOffset>
            </wp:positionV>
            <wp:extent cx="2580005" cy="1880235"/>
            <wp:effectExtent l="0" t="0" r="0" b="0"/>
            <wp:wrapNone/>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82412" r="65852"/>
                    <a:stretch/>
                  </pic:blipFill>
                  <pic:spPr bwMode="auto">
                    <a:xfrm>
                      <a:off x="0" y="0"/>
                      <a:ext cx="2580005" cy="1880235"/>
                    </a:xfrm>
                    <a:prstGeom prst="rect">
                      <a:avLst/>
                    </a:prstGeom>
                    <a:noFill/>
                    <a:ln>
                      <a:noFill/>
                    </a:ln>
                    <a:extLst>
                      <a:ext uri="{53640926-AAD7-44D8-BBD7-CCE9431645EC}">
                        <a14:shadowObscured xmlns:a14="http://schemas.microsoft.com/office/drawing/2010/main"/>
                      </a:ext>
                    </a:extLst>
                  </pic:spPr>
                </pic:pic>
              </a:graphicData>
            </a:graphic>
          </wp:anchor>
        </w:drawing>
      </w:r>
      <w:r w:rsidRPr="000365DD">
        <w:rPr>
          <w:noProof/>
        </w:rPr>
        <mc:AlternateContent>
          <mc:Choice Requires="wps">
            <w:drawing>
              <wp:anchor distT="0" distB="0" distL="114300" distR="114300" simplePos="0" relativeHeight="251770880" behindDoc="1" locked="1" layoutInCell="1" allowOverlap="1" wp14:anchorId="5DA967DA" wp14:editId="4701F5BB">
                <wp:simplePos x="0" y="0"/>
                <wp:positionH relativeFrom="column">
                  <wp:posOffset>-217170</wp:posOffset>
                </wp:positionH>
                <wp:positionV relativeFrom="page">
                  <wp:posOffset>838200</wp:posOffset>
                </wp:positionV>
                <wp:extent cx="6193155" cy="1847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93155" cy="1847850"/>
                        </a:xfrm>
                        <a:prstGeom prst="rect">
                          <a:avLst/>
                        </a:prstGeom>
                        <a:noFill/>
                        <a:ln w="6350">
                          <a:noFill/>
                        </a:ln>
                      </wps:spPr>
                      <wps:txbx>
                        <w:txbxContent>
                          <w:sdt>
                            <w:sdtPr>
                              <w:rPr>
                                <w:rFonts w:cstheme="minorHAnsi"/>
                                <w:b/>
                                <w:sz w:val="38"/>
                                <w:szCs w:val="38"/>
                              </w:rPr>
                              <w:alias w:val="Project name"/>
                              <w:tag w:val="coverProjectName"/>
                              <w:id w:val="891538918"/>
                              <w:placeholder>
                                <w:docPart w:val="2CBFC7DED8D248A6A915586DABD892AA"/>
                              </w:placeholder>
                              <w:showingPlcHdr/>
                              <w:dataBinding w:xpath="/ns0:customtags/ns0:project/ns0:name" w:storeItemID="{9B3C78B6-CD0D-4701-BBCE-1F3CCB4228DA}"/>
                              <w:text/>
                            </w:sdtPr>
                            <w:sdtEndPr/>
                            <w:sdtContent>
                              <w:p w14:paraId="1C31FE6A" w14:textId="77777777" w:rsidR="00CE2891" w:rsidRPr="000365DD" w:rsidRDefault="00CE2891" w:rsidP="00CE2891">
                                <w:pPr>
                                  <w:autoSpaceDE w:val="0"/>
                                  <w:autoSpaceDN w:val="0"/>
                                  <w:adjustRightInd w:val="0"/>
                                  <w:spacing w:before="120" w:after="140"/>
                                  <w:rPr>
                                    <w:rFonts w:cstheme="minorHAnsi"/>
                                    <w:b/>
                                    <w:sz w:val="38"/>
                                    <w:szCs w:val="38"/>
                                  </w:rPr>
                                </w:pPr>
                                <w:r w:rsidRPr="00CE2891">
                                  <w:rPr>
                                    <w:rFonts w:cstheme="minorHAnsi"/>
                                    <w:b/>
                                    <w:sz w:val="38"/>
                                    <w:szCs w:val="38"/>
                                  </w:rPr>
                                  <w:t>Project name</w:t>
                                </w:r>
                              </w:p>
                            </w:sdtContent>
                          </w:sdt>
                          <w:sdt>
                            <w:sdtPr>
                              <w:rPr>
                                <w:rFonts w:cstheme="minorHAnsi"/>
                                <w:sz w:val="28"/>
                                <w:szCs w:val="28"/>
                              </w:rPr>
                              <w:alias w:val="Document title"/>
                              <w:tag w:val="coverDocumentTitle"/>
                              <w:id w:val="1284923413"/>
                              <w:placeholder>
                                <w:docPart w:val="1CF47D636FE54760AC7AF41A9AAF1846"/>
                              </w:placeholder>
                              <w:showingPlcHdr/>
                              <w:dataBinding w:xpath="/ns0:customtags/ns0:document/ns0:name" w:storeItemID="{9B3C78B6-CD0D-4701-BBCE-1F3CCB4228DA}"/>
                              <w:text/>
                            </w:sdtPr>
                            <w:sdtEndPr/>
                            <w:sdtContent>
                              <w:p w14:paraId="44F9DEFB" w14:textId="77777777" w:rsidR="00CE2891" w:rsidRPr="000365DD" w:rsidRDefault="00CE2891" w:rsidP="00CE2891">
                                <w:pPr>
                                  <w:autoSpaceDE w:val="0"/>
                                  <w:autoSpaceDN w:val="0"/>
                                  <w:adjustRightInd w:val="0"/>
                                  <w:spacing w:before="120" w:after="140"/>
                                  <w:rPr>
                                    <w:rFonts w:cstheme="minorHAnsi"/>
                                    <w:bCs/>
                                    <w:sz w:val="28"/>
                                    <w:szCs w:val="28"/>
                                  </w:rPr>
                                </w:pPr>
                                <w:r w:rsidRPr="000365DD">
                                  <w:rPr>
                                    <w:rStyle w:val="PlaceholderText"/>
                                    <w:rFonts w:cstheme="minorHAnsi"/>
                                    <w:color w:val="373A36" w:themeColor="text1"/>
                                    <w:sz w:val="28"/>
                                    <w:szCs w:val="28"/>
                                  </w:rPr>
                                  <w:t>Document title</w:t>
                                </w:r>
                              </w:p>
                            </w:sdtContent>
                          </w:sdt>
                          <w:sdt>
                            <w:sdtPr>
                              <w:rPr>
                                <w:rFonts w:cstheme="minorHAnsi"/>
                                <w:b/>
                                <w:bCs/>
                                <w:sz w:val="28"/>
                                <w:szCs w:val="28"/>
                              </w:rPr>
                              <w:alias w:val="Client"/>
                              <w:tag w:val="coverClient"/>
                              <w:id w:val="1603451804"/>
                              <w:placeholder>
                                <w:docPart w:val="1727EC90A5904CE3938A6869211E07A2"/>
                              </w:placeholder>
                              <w:showingPlcHdr/>
                              <w:dataBinding w:xpath="/ns0:customtags/ns0:project/ns0:client" w:storeItemID="{9B3C78B6-CD0D-4701-BBCE-1F3CCB4228DA}"/>
                              <w:text/>
                            </w:sdtPr>
                            <w:sdtEndPr/>
                            <w:sdtContent>
                              <w:p w14:paraId="40EC1F0C" w14:textId="77777777" w:rsidR="00CE2891" w:rsidRPr="000365DD" w:rsidRDefault="00CE2891" w:rsidP="00CE2891">
                                <w:pPr>
                                  <w:autoSpaceDE w:val="0"/>
                                  <w:autoSpaceDN w:val="0"/>
                                  <w:adjustRightInd w:val="0"/>
                                  <w:spacing w:before="120" w:after="140"/>
                                  <w:rPr>
                                    <w:rFonts w:cstheme="minorHAnsi"/>
                                  </w:rPr>
                                </w:pPr>
                                <w:r w:rsidRPr="000365DD">
                                  <w:rPr>
                                    <w:rStyle w:val="PlaceholderText"/>
                                    <w:rFonts w:cstheme="minorHAnsi"/>
                                    <w:b/>
                                    <w:color w:val="373A36" w:themeColor="text1"/>
                                    <w:sz w:val="28"/>
                                    <w:szCs w:val="28"/>
                                  </w:rPr>
                                  <w:t>Client name</w:t>
                                </w:r>
                              </w:p>
                            </w:sdtContent>
                          </w:sdt>
                          <w:p w14:paraId="3D6FDD5C" w14:textId="77777777" w:rsidR="00CE2891" w:rsidRPr="00643B03" w:rsidRDefault="003B2FF3" w:rsidP="00CE2891">
                            <w:pPr>
                              <w:spacing w:before="120" w:after="140"/>
                              <w:rPr>
                                <w:rFonts w:cstheme="minorHAnsi"/>
                                <w:b/>
                                <w:bCs/>
                              </w:rPr>
                            </w:pPr>
                            <w:sdt>
                              <w:sdtPr>
                                <w:rPr>
                                  <w:rFonts w:cstheme="minorHAnsi"/>
                                  <w:b/>
                                  <w:bCs/>
                                  <w:sz w:val="18"/>
                                  <w:szCs w:val="18"/>
                                </w:rPr>
                                <w:alias w:val="Date"/>
                                <w:tag w:val="coverDate"/>
                                <w:id w:val="-1270148355"/>
                                <w:dataBinding w:xpath="/ns0:customtags/ns0:project/ns0:date" w:storeItemID="{9B3C78B6-CD0D-4701-BBCE-1F3CCB4228DA}"/>
                                <w:date>
                                  <w:dateFormat w:val="YYYY-MM-DD"/>
                                  <w:lid w:val="en-US"/>
                                  <w:storeMappedDataAs w:val="dateTime"/>
                                  <w:calendar w:val="gregorian"/>
                                </w:date>
                              </w:sdtPr>
                              <w:sdtEndPr/>
                              <w:sdtContent>
                                <w:r w:rsidR="00CE2891" w:rsidRPr="00643B03">
                                  <w:rPr>
                                    <w:rFonts w:cstheme="minorHAnsi"/>
                                    <w:b/>
                                    <w:bCs/>
                                    <w:sz w:val="18"/>
                                    <w:szCs w:val="18"/>
                                    <w:lang w:val="en-US"/>
                                  </w:rPr>
                                  <w:t>Select date</w:t>
                                </w:r>
                              </w:sdtContent>
                            </w:sdt>
                          </w:p>
                        </w:txbxContent>
                      </wps:txbx>
                      <wps:bodyPr rot="0" spcFirstLastPara="0" vertOverflow="overflow" horzOverflow="overflow" vert="horz" wrap="square" lIns="0" tIns="0" rIns="36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967DA" id="_x0000_t202" coordsize="21600,21600" o:spt="202" path="m,l,21600r21600,l21600,xe">
                <v:stroke joinstyle="miter"/>
                <v:path gradientshapeok="t" o:connecttype="rect"/>
              </v:shapetype>
              <v:shape id="Text Box 16" o:spid="_x0000_s1026" type="#_x0000_t202" style="position:absolute;margin-left:-17.1pt;margin-top:66pt;width:487.65pt;height:145.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" filled="f" stroked="f" strokeweight=".5pt">
                <v:textbox inset="0,0,1mm">
                  <w:txbxContent>
                    <w:sdt>
                      <w:sdtPr>
                        <w:rPr>
                          <w:rFonts w:cstheme="minorHAnsi"/>
                          <w:b/>
                          <w:sz w:val="38"/>
                          <w:szCs w:val="38"/>
                        </w:rPr>
                        <w:alias w:val="Project name"/>
                        <w:tag w:val="coverProjectName"/>
                        <w:id w:val="891538918"/>
                        <w:placeholder>
                          <w:docPart w:val="2CBFC7DED8D248A6A915586DABD892AA"/>
                        </w:placeholder>
                        <w:showingPlcHdr/>
                        <w:dataBinding w:xpath="/ns0:customtags/ns0:project/ns0:name" w:storeItemID="{9B3C78B6-CD0D-4701-BBCE-1F3CCB4228DA}"/>
                        <w:text/>
                      </w:sdtPr>
                      <w:sdtEndPr/>
                      <w:sdtContent>
                        <w:p w14:paraId="1C31FE6A" w14:textId="77777777" w:rsidR="00CE2891" w:rsidRPr="000365DD" w:rsidRDefault="00CE2891" w:rsidP="00CE2891">
                          <w:pPr>
                            <w:autoSpaceDE w:val="0"/>
                            <w:autoSpaceDN w:val="0"/>
                            <w:adjustRightInd w:val="0"/>
                            <w:spacing w:before="120" w:after="140"/>
                            <w:rPr>
                              <w:rFonts w:cstheme="minorHAnsi"/>
                              <w:b/>
                              <w:sz w:val="38"/>
                              <w:szCs w:val="38"/>
                            </w:rPr>
                          </w:pPr>
                          <w:r w:rsidRPr="00CE2891">
                            <w:rPr>
                              <w:rFonts w:cstheme="minorHAnsi"/>
                              <w:b/>
                              <w:sz w:val="38"/>
                              <w:szCs w:val="38"/>
                            </w:rPr>
                            <w:t>Project name</w:t>
                          </w:r>
                        </w:p>
                      </w:sdtContent>
                    </w:sdt>
                    <w:sdt>
                      <w:sdtPr>
                        <w:rPr>
                          <w:rFonts w:cstheme="minorHAnsi"/>
                          <w:sz w:val="28"/>
                          <w:szCs w:val="28"/>
                        </w:rPr>
                        <w:alias w:val="Document title"/>
                        <w:tag w:val="coverDocumentTitle"/>
                        <w:id w:val="1284923413"/>
                        <w:placeholder>
                          <w:docPart w:val="1CF47D636FE54760AC7AF41A9AAF1846"/>
                        </w:placeholder>
                        <w:showingPlcHdr/>
                        <w:dataBinding w:xpath="/ns0:customtags/ns0:document/ns0:name" w:storeItemID="{9B3C78B6-CD0D-4701-BBCE-1F3CCB4228DA}"/>
                        <w:text/>
                      </w:sdtPr>
                      <w:sdtEndPr/>
                      <w:sdtContent>
                        <w:p w14:paraId="44F9DEFB" w14:textId="77777777" w:rsidR="00CE2891" w:rsidRPr="000365DD" w:rsidRDefault="00CE2891" w:rsidP="00CE2891">
                          <w:pPr>
                            <w:autoSpaceDE w:val="0"/>
                            <w:autoSpaceDN w:val="0"/>
                            <w:adjustRightInd w:val="0"/>
                            <w:spacing w:before="120" w:after="140"/>
                            <w:rPr>
                              <w:rFonts w:cstheme="minorHAnsi"/>
                              <w:bCs/>
                              <w:sz w:val="28"/>
                              <w:szCs w:val="28"/>
                            </w:rPr>
                          </w:pPr>
                          <w:r w:rsidRPr="000365DD">
                            <w:rPr>
                              <w:rStyle w:val="PlaceholderText"/>
                              <w:rFonts w:cstheme="minorHAnsi"/>
                              <w:color w:val="373A36" w:themeColor="text1"/>
                              <w:sz w:val="28"/>
                              <w:szCs w:val="28"/>
                            </w:rPr>
                            <w:t>Document title</w:t>
                          </w:r>
                        </w:p>
                      </w:sdtContent>
                    </w:sdt>
                    <w:sdt>
                      <w:sdtPr>
                        <w:rPr>
                          <w:rFonts w:cstheme="minorHAnsi"/>
                          <w:b/>
                          <w:bCs/>
                          <w:sz w:val="28"/>
                          <w:szCs w:val="28"/>
                        </w:rPr>
                        <w:alias w:val="Client"/>
                        <w:tag w:val="coverClient"/>
                        <w:id w:val="1603451804"/>
                        <w:placeholder>
                          <w:docPart w:val="1727EC90A5904CE3938A6869211E07A2"/>
                        </w:placeholder>
                        <w:showingPlcHdr/>
                        <w:dataBinding w:xpath="/ns0:customtags/ns0:project/ns0:client" w:storeItemID="{9B3C78B6-CD0D-4701-BBCE-1F3CCB4228DA}"/>
                        <w:text/>
                      </w:sdtPr>
                      <w:sdtEndPr/>
                      <w:sdtContent>
                        <w:p w14:paraId="40EC1F0C" w14:textId="77777777" w:rsidR="00CE2891" w:rsidRPr="000365DD" w:rsidRDefault="00CE2891" w:rsidP="00CE2891">
                          <w:pPr>
                            <w:autoSpaceDE w:val="0"/>
                            <w:autoSpaceDN w:val="0"/>
                            <w:adjustRightInd w:val="0"/>
                            <w:spacing w:before="120" w:after="140"/>
                            <w:rPr>
                              <w:rFonts w:cstheme="minorHAnsi"/>
                            </w:rPr>
                          </w:pPr>
                          <w:r w:rsidRPr="000365DD">
                            <w:rPr>
                              <w:rStyle w:val="PlaceholderText"/>
                              <w:rFonts w:cstheme="minorHAnsi"/>
                              <w:b/>
                              <w:color w:val="373A36" w:themeColor="text1"/>
                              <w:sz w:val="28"/>
                              <w:szCs w:val="28"/>
                            </w:rPr>
                            <w:t>Client name</w:t>
                          </w:r>
                        </w:p>
                      </w:sdtContent>
                    </w:sdt>
                    <w:p w14:paraId="3D6FDD5C" w14:textId="77777777" w:rsidR="00CE2891" w:rsidRPr="00643B03" w:rsidRDefault="003B2FF3" w:rsidP="00CE2891">
                      <w:pPr>
                        <w:spacing w:before="120" w:after="140"/>
                        <w:rPr>
                          <w:rFonts w:cstheme="minorHAnsi"/>
                          <w:b/>
                          <w:bCs/>
                        </w:rPr>
                      </w:pPr>
                      <w:sdt>
                        <w:sdtPr>
                          <w:rPr>
                            <w:rFonts w:cstheme="minorHAnsi"/>
                            <w:b/>
                            <w:bCs/>
                            <w:sz w:val="18"/>
                            <w:szCs w:val="18"/>
                          </w:rPr>
                          <w:alias w:val="Date"/>
                          <w:tag w:val="coverDate"/>
                          <w:id w:val="-1270148355"/>
                          <w:dataBinding w:xpath="/ns0:customtags/ns0:project/ns0:date" w:storeItemID="{9B3C78B6-CD0D-4701-BBCE-1F3CCB4228DA}"/>
                          <w:date>
                            <w:dateFormat w:val="YYYY-MM-DD"/>
                            <w:lid w:val="en-US"/>
                            <w:storeMappedDataAs w:val="dateTime"/>
                            <w:calendar w:val="gregorian"/>
                          </w:date>
                        </w:sdtPr>
                        <w:sdtEndPr/>
                        <w:sdtContent>
                          <w:r w:rsidR="00CE2891" w:rsidRPr="00643B03">
                            <w:rPr>
                              <w:rFonts w:cstheme="minorHAnsi"/>
                              <w:b/>
                              <w:bCs/>
                              <w:sz w:val="18"/>
                              <w:szCs w:val="18"/>
                              <w:lang w:val="en-US"/>
                            </w:rPr>
                            <w:t>Select date</w:t>
                          </w:r>
                        </w:sdtContent>
                      </w:sdt>
                    </w:p>
                  </w:txbxContent>
                </v:textbox>
                <w10:wrap anchory="page"/>
                <w10:anchorlock/>
              </v:shape>
            </w:pict>
          </mc:Fallback>
        </mc:AlternateContent>
      </w:r>
      <w:r>
        <w:rPr>
          <w:noProof/>
          <w:szCs w:val="2"/>
        </w:rPr>
        <mc:AlternateContent>
          <mc:Choice Requires="wps">
            <w:drawing>
              <wp:anchor distT="0" distB="0" distL="114300" distR="114300" simplePos="0" relativeHeight="251768832" behindDoc="1" locked="1" layoutInCell="1" allowOverlap="1" wp14:anchorId="313CD11D" wp14:editId="052F18A2">
                <wp:simplePos x="0" y="0"/>
                <wp:positionH relativeFrom="page">
                  <wp:align>right</wp:align>
                </wp:positionH>
                <wp:positionV relativeFrom="page">
                  <wp:align>bottom</wp:align>
                </wp:positionV>
                <wp:extent cx="5347440" cy="7833240"/>
                <wp:effectExtent l="0" t="0" r="5715" b="0"/>
                <wp:wrapNone/>
                <wp:docPr id="18" name="Rectangle 18"/>
                <wp:cNvGraphicFramePr/>
                <a:graphic xmlns:a="http://schemas.openxmlformats.org/drawingml/2006/main">
                  <a:graphicData uri="http://schemas.microsoft.com/office/word/2010/wordprocessingShape">
                    <wps:wsp>
                      <wps:cNvSpPr/>
                      <wps:spPr>
                        <a:xfrm>
                          <a:off x="0" y="0"/>
                          <a:ext cx="5347440" cy="7833240"/>
                        </a:xfrm>
                        <a:prstGeom prst="rect">
                          <a:avLst/>
                        </a:prstGeom>
                        <a:blipFill>
                          <a:blip r:embed="rId15"/>
                          <a:srcRect/>
                          <a:stretch>
                            <a:fillRect l="-3991" r="-153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2EF0C" id="Rectangle 18" o:spid="_x0000_s1026" style="position:absolute;margin-left:369.85pt;margin-top:0;width:421.05pt;height:616.8pt;z-index:-25154764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c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DZG4SW3AAAAAYBAAAPAAAAZHJz&#10;L2Rvd25yZXYueG1sTI9BS8NAEIXvgv9hGcGb3SQNbYjZFBGKoBdb9b7ZHZNgdjZmt23894691MuD&#10;4T3e+6bazG4QR5xC70lBukhAIBlve2oVvL9t7woQIWqyevCECn4wwKa+vqp0af2Jdnjcx1ZwCYVS&#10;K+hiHEspg+nQ6bDwIxJ7n35yOvI5tdJO+sTlbpBZkqyk0z3xQqdHfOzQfO0PTsGLydf57uP12zSh&#10;aNOnbWPT57VStzfzwz2IiHO8hOEPn9GhZqbGH8gGMSjgR+JZ2SvyLAXRcChbLlcg60r+x69/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" stroked="f" strokeweight="2pt">
                <v:fill r:id="rId16" o:title="" recolor="t" rotate="t" type="frame"/>
                <w10:wrap anchorx="page" anchory="page"/>
                <w10:anchorlock/>
              </v:rect>
            </w:pict>
          </mc:Fallback>
        </mc:AlternateContent>
      </w:r>
      <w:r>
        <w:rPr>
          <w:noProof/>
        </w:rPr>
        <mc:AlternateContent>
          <mc:Choice Requires="wps">
            <w:drawing>
              <wp:anchor distT="0" distB="0" distL="114300" distR="114300" simplePos="0" relativeHeight="251769856" behindDoc="1" locked="1" layoutInCell="1" allowOverlap="1" wp14:anchorId="7AD0C32F" wp14:editId="35DCD517">
                <wp:simplePos x="0" y="0"/>
                <wp:positionH relativeFrom="page">
                  <wp:align>left</wp:align>
                </wp:positionH>
                <wp:positionV relativeFrom="page">
                  <wp:align>top</wp:align>
                </wp:positionV>
                <wp:extent cx="7558920" cy="10691640"/>
                <wp:effectExtent l="0" t="0" r="4445" b="0"/>
                <wp:wrapNone/>
                <wp:docPr id="19" name="Rectangle 8"/>
                <wp:cNvGraphicFramePr/>
                <a:graphic xmlns:a="http://schemas.openxmlformats.org/drawingml/2006/main">
                  <a:graphicData uri="http://schemas.microsoft.com/office/word/2010/wordprocessingShape">
                    <wps:wsp>
                      <wps:cNvSpPr/>
                      <wps:spPr>
                        <a:xfrm>
                          <a:off x="0" y="0"/>
                          <a:ext cx="7558920" cy="10691640"/>
                        </a:xfrm>
                        <a:custGeom>
                          <a:avLst/>
                          <a:gdLst>
                            <a:gd name="connsiteX0" fmla="*/ 0 w 7559040"/>
                            <a:gd name="connsiteY0" fmla="*/ 0 h 10691495"/>
                            <a:gd name="connsiteX1" fmla="*/ 7559040 w 7559040"/>
                            <a:gd name="connsiteY1" fmla="*/ 0 h 10691495"/>
                            <a:gd name="connsiteX2" fmla="*/ 7559040 w 7559040"/>
                            <a:gd name="connsiteY2" fmla="*/ 10691495 h 10691495"/>
                            <a:gd name="connsiteX3" fmla="*/ 0 w 7559040"/>
                            <a:gd name="connsiteY3" fmla="*/ 10691495 h 10691495"/>
                            <a:gd name="connsiteX4" fmla="*/ 0 w 7559040"/>
                            <a:gd name="connsiteY4" fmla="*/ 0 h 10691495"/>
                            <a:gd name="connsiteX0" fmla="*/ 0 w 7559040"/>
                            <a:gd name="connsiteY0" fmla="*/ 0 h 10691495"/>
                            <a:gd name="connsiteX1" fmla="*/ 7559040 w 7559040"/>
                            <a:gd name="connsiteY1" fmla="*/ 0 h 10691495"/>
                            <a:gd name="connsiteX2" fmla="*/ 7559040 w 7559040"/>
                            <a:gd name="connsiteY2" fmla="*/ 10691495 h 10691495"/>
                            <a:gd name="connsiteX3" fmla="*/ 5286375 w 7559040"/>
                            <a:gd name="connsiteY3" fmla="*/ 10687050 h 10691495"/>
                            <a:gd name="connsiteX4" fmla="*/ 0 w 7559040"/>
                            <a:gd name="connsiteY4" fmla="*/ 10691495 h 10691495"/>
                            <a:gd name="connsiteX5" fmla="*/ 0 w 7559040"/>
                            <a:gd name="connsiteY5"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7559040 w 7559040"/>
                            <a:gd name="connsiteY3" fmla="*/ 10691495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3882390 w 7559040"/>
                            <a:gd name="connsiteY3" fmla="*/ 5481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720340 w 7559040"/>
                            <a:gd name="connsiteY3" fmla="*/ 3433445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720340 w 7559040"/>
                            <a:gd name="connsiteY3" fmla="*/ 3433445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720340 w 7559040"/>
                            <a:gd name="connsiteY3" fmla="*/ 3433445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 name="connsiteX0" fmla="*/ 0 w 7559040"/>
                            <a:gd name="connsiteY0" fmla="*/ 0 h 10691495"/>
                            <a:gd name="connsiteX1" fmla="*/ 7559040 w 7559040"/>
                            <a:gd name="connsiteY1" fmla="*/ 0 h 10691495"/>
                            <a:gd name="connsiteX2" fmla="*/ 7553325 w 7559040"/>
                            <a:gd name="connsiteY2" fmla="*/ 3324225 h 10691495"/>
                            <a:gd name="connsiteX3" fmla="*/ 2396490 w 7559040"/>
                            <a:gd name="connsiteY3" fmla="*/ 3195320 h 10691495"/>
                            <a:gd name="connsiteX4" fmla="*/ 5286375 w 7559040"/>
                            <a:gd name="connsiteY4" fmla="*/ 10687050 h 10691495"/>
                            <a:gd name="connsiteX5" fmla="*/ 0 w 7559040"/>
                            <a:gd name="connsiteY5" fmla="*/ 10691495 h 10691495"/>
                            <a:gd name="connsiteX6" fmla="*/ 0 w 7559040"/>
                            <a:gd name="connsiteY6" fmla="*/ 0 h 106914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59040" h="10691495">
                              <a:moveTo>
                                <a:pt x="0" y="0"/>
                              </a:moveTo>
                              <a:lnTo>
                                <a:pt x="7559040" y="0"/>
                              </a:lnTo>
                              <a:lnTo>
                                <a:pt x="7553325" y="3324225"/>
                              </a:lnTo>
                              <a:cubicBezTo>
                                <a:pt x="7015480" y="2919307"/>
                                <a:pt x="5582285" y="2819188"/>
                                <a:pt x="2396490" y="3195320"/>
                              </a:cubicBezTo>
                              <a:cubicBezTo>
                                <a:pt x="2604135" y="7756313"/>
                                <a:pt x="3116580" y="9745557"/>
                                <a:pt x="5286375" y="10687050"/>
                              </a:cubicBezTo>
                              <a:lnTo>
                                <a:pt x="0" y="10691495"/>
                              </a:lnTo>
                              <a:lnTo>
                                <a:pt x="0" y="0"/>
                              </a:lnTo>
                              <a:close/>
                            </a:path>
                          </a:pathLst>
                        </a:custGeom>
                        <a:blipFill>
                          <a:blip r:embed="rId1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49A8F" id="Rectangle 8" o:spid="_x0000_s1026" style="position:absolute;margin-left:0;margin-top:0;width:595.2pt;height:841.85pt;z-index:-25154662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coordsize="7559040,10691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" path="m,l7559040,r-5715,3324225c7015480,2919307,5582285,2819188,2396490,3195320v207645,4560993,720090,6550237,2889885,7491730l,10691495,,xe" stroked="f" strokeweight="2pt">
                <v:fill r:id="rId18" o:title="" recolor="t" rotate="t" type="frame"/>
                <v:path arrowok="t" o:connecttype="custom" o:connectlocs="0,0;7558920,0;7553205,3324270;2396452,3195363;5286291,10687195;0,10691640;0,0" o:connectangles="0,0,0,0,0,0,0"/>
                <w10:wrap anchorx="page" anchory="page"/>
                <w10:anchorlock/>
              </v:shape>
            </w:pict>
          </mc:Fallback>
        </mc:AlternateContent>
      </w:r>
    </w:p>
    <w:bookmarkEnd w:id="0"/>
    <w:p w14:paraId="05B84E99" w14:textId="77777777" w:rsidR="00643B03" w:rsidRPr="000365DD" w:rsidRDefault="00643B03" w:rsidP="00643B03">
      <w:pPr>
        <w:spacing w:after="200" w:line="276" w:lineRule="auto"/>
        <w:rPr>
          <w:szCs w:val="2"/>
        </w:rPr>
        <w:sectPr w:rsidR="00643B03" w:rsidRPr="000365DD" w:rsidSect="00CE2891">
          <w:headerReference w:type="even" r:id="rId19"/>
          <w:headerReference w:type="default" r:id="rId20"/>
          <w:headerReference w:type="first" r:id="rId21"/>
          <w:pgSz w:w="11906" w:h="16838"/>
          <w:pgMar w:top="851" w:right="851" w:bottom="851" w:left="1418" w:header="0" w:footer="0" w:gutter="0"/>
          <w:cols w:space="708"/>
          <w:docGrid w:linePitch="360"/>
        </w:sectPr>
      </w:pPr>
    </w:p>
    <w:sdt>
      <w:sdtPr>
        <w:rPr>
          <w:b/>
          <w:noProof/>
          <w:color w:val="89C925" w:themeColor="accent1"/>
          <w:sz w:val="70"/>
          <w:szCs w:val="70"/>
        </w:rPr>
        <w:id w:val="237375227"/>
        <w:docPartObj>
          <w:docPartGallery w:val="Custom Table of Contents"/>
          <w:docPartUnique/>
        </w:docPartObj>
      </w:sdtPr>
      <w:sdtEndPr>
        <w:rPr>
          <w:color w:val="4E5859" w:themeColor="accent2"/>
          <w:sz w:val="40"/>
          <w:szCs w:val="40"/>
        </w:rPr>
      </w:sdtEndPr>
      <w:sdtContent>
        <w:p w14:paraId="0AABEE85" w14:textId="77777777" w:rsidR="00D66037" w:rsidRPr="00CE2891" w:rsidRDefault="00D66037" w:rsidP="001125AC">
          <w:pPr>
            <w:pStyle w:val="NoSpacing"/>
            <w:spacing w:after="360"/>
            <w:rPr>
              <w:color w:val="89C925" w:themeColor="accent1"/>
              <w:sz w:val="40"/>
              <w:szCs w:val="40"/>
            </w:rPr>
          </w:pPr>
          <w:r w:rsidRPr="0027646F">
            <w:rPr>
              <w:noProof/>
              <w:color w:val="373A36" w:themeColor="text2"/>
              <w:sz w:val="40"/>
              <w:szCs w:val="40"/>
            </w:rPr>
            <mc:AlternateContent>
              <mc:Choice Requires="wps">
                <w:drawing>
                  <wp:anchor distT="180340" distB="0" distL="114300" distR="114300" simplePos="0" relativeHeight="251750400" behindDoc="0" locked="1" layoutInCell="1" allowOverlap="1" wp14:anchorId="73E7A64C" wp14:editId="18E3B4BD">
                    <wp:simplePos x="0" y="0"/>
                    <wp:positionH relativeFrom="page">
                      <wp:posOffset>904875</wp:posOffset>
                    </wp:positionH>
                    <wp:positionV relativeFrom="page">
                      <wp:posOffset>9454515</wp:posOffset>
                    </wp:positionV>
                    <wp:extent cx="6120000" cy="676800"/>
                    <wp:effectExtent l="0" t="0" r="14605" b="9525"/>
                    <wp:wrapTopAndBottom/>
                    <wp:docPr id="314" name="Text Box 314"/>
                    <wp:cNvGraphicFramePr/>
                    <a:graphic xmlns:a="http://schemas.openxmlformats.org/drawingml/2006/main">
                      <a:graphicData uri="http://schemas.microsoft.com/office/word/2010/wordprocessingShape">
                        <wps:wsp>
                          <wps:cNvSpPr txBox="1"/>
                          <wps:spPr>
                            <a:xfrm>
                              <a:off x="0" y="0"/>
                              <a:ext cx="6120000" cy="676800"/>
                            </a:xfrm>
                            <a:prstGeom prst="rect">
                              <a:avLst/>
                            </a:prstGeom>
                            <a:noFill/>
                            <a:ln w="6350">
                              <a:noFill/>
                            </a:ln>
                          </wps:spPr>
                          <wps:txbx>
                            <w:txbxContent>
                              <w:p w14:paraId="1E74F232" w14:textId="77777777" w:rsidR="00D66037" w:rsidRPr="000365DD" w:rsidRDefault="00D66037" w:rsidP="001125AC">
                                <w:pPr>
                                  <w:rPr>
                                    <w:sz w:val="14"/>
                                    <w:szCs w:val="14"/>
                                  </w:rPr>
                                </w:pPr>
                                <w:r w:rsidRPr="000365DD">
                                  <w:rPr>
                                    <w:rFonts w:ascii="Arial" w:hAnsi="Arial" w:cs="Arial"/>
                                    <w:b/>
                                    <w:bCs/>
                                    <w:color w:val="626365"/>
                                    <w:sz w:val="14"/>
                                    <w:szCs w:val="14"/>
                                  </w:rPr>
                                  <w:t xml:space="preserve">All rights reserved | </w:t>
                                </w:r>
                                <w:r w:rsidRPr="000365DD">
                                  <w:rPr>
                                    <w:rFonts w:ascii="Arial" w:hAnsi="Arial" w:cs="Arial"/>
                                    <w:color w:val="626365"/>
                                    <w:sz w:val="14"/>
                                    <w:szCs w:val="14"/>
                                  </w:rPr>
                                  <w:t>The information/data furnished in our document is confidential and competitive information proprietary to Aurecon or its subcontractors, the release of which would harm the competitive position of Aurecon or its sub-contractors/consultants. This information/data shall not be reproduced, stored in a retrieval system, transmitted in any form or by any means, used or disclosed in whole or in part, for any purpose other than to evaluate and adjudicate this document. If Aurecon is shortlisted or a contract is awarded to Aurecon as a result of this solicitation, or in connection with the submission of such information/data, the right (and the extent thereof) to reproduce, store, transmit, use or disclose this information/data must, by agreement, be included in such contract.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7A64C" id="Text Box 314" o:spid="_x0000_s1027" type="#_x0000_t202" style="position:absolute;margin-left:71.25pt;margin-top:744.45pt;width:481.9pt;height:53.3pt;z-index:251750400;visibility:visible;mso-wrap-style:square;mso-width-percent:0;mso-height-percent:0;mso-wrap-distance-left:9pt;mso-wrap-distance-top:14.2pt;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" filled="f" stroked="f" strokeweight=".5pt">
                    <v:textbox inset="0,0,0,0">
                      <w:txbxContent>
                        <w:p w14:paraId="1E74F232" w14:textId="77777777" w:rsidR="00D66037" w:rsidRPr="000365DD" w:rsidRDefault="00D66037" w:rsidP="001125AC">
                          <w:pPr>
                            <w:rPr>
                              <w:sz w:val="14"/>
                              <w:szCs w:val="14"/>
                            </w:rPr>
                          </w:pPr>
                          <w:r w:rsidRPr="000365DD">
                            <w:rPr>
                              <w:rFonts w:ascii="Arial" w:hAnsi="Arial" w:cs="Arial"/>
                              <w:b/>
                              <w:bCs/>
                              <w:color w:val="626365"/>
                              <w:sz w:val="14"/>
                              <w:szCs w:val="14"/>
                            </w:rPr>
                            <w:t xml:space="preserve">All rights reserved | </w:t>
                          </w:r>
                          <w:r w:rsidRPr="000365DD">
                            <w:rPr>
                              <w:rFonts w:ascii="Arial" w:hAnsi="Arial" w:cs="Arial"/>
                              <w:color w:val="626365"/>
                              <w:sz w:val="14"/>
                              <w:szCs w:val="14"/>
                            </w:rPr>
                            <w:t>The information/data furnished in our document is confidential and competitive information proprietary to Aurecon or its subcontractors, the release of which would harm the competitive position of Aurecon or its sub-contractors/consultants. This information/data shall not be reproduced, stored in a retrieval system, transmitted in any form or by any means, used or disclosed in whole or in part, for any purpose other than to evaluate and adjudicate this document. If Aurecon is shortlisted or a contract is awarded to Aurecon as a result of this solicitation, or in connection with the submission of such information/data, the right (and the extent thereof) to reproduce, store, transmit, use or disclose this information/data must, by agreement, be included in such contract.</w:t>
                          </w:r>
                        </w:p>
                      </w:txbxContent>
                    </v:textbox>
                    <w10:wrap type="topAndBottom" anchorx="page" anchory="page"/>
                    <w10:anchorlock/>
                  </v:shape>
                </w:pict>
              </mc:Fallback>
            </mc:AlternateContent>
          </w:r>
          <w:r w:rsidRPr="0027646F">
            <w:rPr>
              <w:color w:val="373A36" w:themeColor="text2"/>
              <w:sz w:val="40"/>
              <w:szCs w:val="40"/>
            </w:rPr>
            <w:t>Contents</w:t>
          </w:r>
        </w:p>
        <w:bookmarkEnd w:id="1" w:displacedByCustomXml="next"/>
      </w:sdtContent>
    </w:sdt>
    <w:p w14:paraId="00EA1ADE" w14:textId="77777777" w:rsidR="008674E3" w:rsidRPr="000365DD" w:rsidRDefault="00311118">
      <w:pPr>
        <w:pStyle w:val="TOC1"/>
        <w:rPr>
          <w:rFonts w:eastAsiaTheme="minorEastAsia"/>
          <w:b w:val="0"/>
          <w:color w:val="auto"/>
          <w:sz w:val="22"/>
          <w:szCs w:val="22"/>
          <w:lang w:eastAsia="en-GB"/>
        </w:rPr>
      </w:pPr>
      <w:r w:rsidRPr="000365DD">
        <w:rPr>
          <w:rFonts w:ascii="Arial" w:hAnsi="Arial" w:cs="Arial"/>
          <w:b w:val="0"/>
          <w:color w:val="FFFFFF" w:themeColor="background1"/>
          <w:sz w:val="110"/>
          <w:szCs w:val="110"/>
        </w:rPr>
        <w:fldChar w:fldCharType="begin"/>
      </w:r>
      <w:r w:rsidRPr="000365DD">
        <w:instrText xml:space="preserve"> TOC \h \z \t "Heading 1,1,Heading 2,2,Heading 3,3" </w:instrText>
      </w:r>
      <w:r w:rsidRPr="000365DD">
        <w:rPr>
          <w:rFonts w:ascii="Arial" w:hAnsi="Arial" w:cs="Arial"/>
          <w:b w:val="0"/>
          <w:color w:val="FFFFFF" w:themeColor="background1"/>
          <w:sz w:val="110"/>
          <w:szCs w:val="110"/>
        </w:rPr>
        <w:fldChar w:fldCharType="separate"/>
      </w:r>
      <w:hyperlink w:anchor="_Toc529875684" w:history="1">
        <w:r w:rsidR="008674E3" w:rsidRPr="000365DD">
          <w:rPr>
            <w:rStyle w:val="Hyperlink"/>
          </w:rPr>
          <w:t>1</w:t>
        </w:r>
        <w:r w:rsidR="008674E3" w:rsidRPr="000365DD">
          <w:rPr>
            <w:rFonts w:eastAsiaTheme="minorEastAsia"/>
            <w:b w:val="0"/>
            <w:color w:val="auto"/>
            <w:sz w:val="22"/>
            <w:szCs w:val="22"/>
            <w:lang w:eastAsia="en-GB"/>
          </w:rPr>
          <w:tab/>
        </w:r>
        <w:r w:rsidR="008674E3" w:rsidRPr="000365DD">
          <w:rPr>
            <w:rStyle w:val="Hyperlink"/>
          </w:rPr>
          <w:t>Heading 1</w:t>
        </w:r>
        <w:r w:rsidR="008674E3" w:rsidRPr="000365DD">
          <w:rPr>
            <w:webHidden/>
          </w:rPr>
          <w:tab/>
        </w:r>
        <w:r w:rsidR="008674E3" w:rsidRPr="000365DD">
          <w:rPr>
            <w:webHidden/>
          </w:rPr>
          <w:fldChar w:fldCharType="begin"/>
        </w:r>
        <w:r w:rsidR="008674E3" w:rsidRPr="000365DD">
          <w:rPr>
            <w:webHidden/>
          </w:rPr>
          <w:instrText xml:space="preserve"> PAGEREF _Toc529875684 \h </w:instrText>
        </w:r>
        <w:r w:rsidR="008674E3" w:rsidRPr="000365DD">
          <w:rPr>
            <w:webHidden/>
          </w:rPr>
        </w:r>
        <w:r w:rsidR="008674E3" w:rsidRPr="000365DD">
          <w:rPr>
            <w:webHidden/>
          </w:rPr>
          <w:fldChar w:fldCharType="separate"/>
        </w:r>
        <w:r w:rsidR="0066103B">
          <w:rPr>
            <w:webHidden/>
          </w:rPr>
          <w:t>1</w:t>
        </w:r>
        <w:r w:rsidR="008674E3" w:rsidRPr="000365DD">
          <w:rPr>
            <w:webHidden/>
          </w:rPr>
          <w:fldChar w:fldCharType="end"/>
        </w:r>
      </w:hyperlink>
    </w:p>
    <w:p w14:paraId="3015731E" w14:textId="77777777" w:rsidR="008674E3" w:rsidRPr="000365DD" w:rsidRDefault="003B2FF3">
      <w:pPr>
        <w:pStyle w:val="TOC2"/>
        <w:tabs>
          <w:tab w:val="left" w:pos="1440"/>
        </w:tabs>
        <w:rPr>
          <w:rFonts w:eastAsiaTheme="minorEastAsia"/>
          <w:sz w:val="22"/>
          <w:szCs w:val="22"/>
          <w:lang w:eastAsia="en-GB"/>
        </w:rPr>
      </w:pPr>
      <w:hyperlink w:anchor="_Toc529875685" w:history="1">
        <w:r w:rsidR="008674E3" w:rsidRPr="000365DD">
          <w:rPr>
            <w:rStyle w:val="Hyperlink"/>
          </w:rPr>
          <w:t>1.1</w:t>
        </w:r>
        <w:r w:rsidR="008674E3" w:rsidRPr="000365DD">
          <w:rPr>
            <w:rFonts w:eastAsiaTheme="minorEastAsia"/>
            <w:sz w:val="22"/>
            <w:szCs w:val="22"/>
            <w:lang w:eastAsia="en-GB"/>
          </w:rPr>
          <w:tab/>
        </w:r>
        <w:r w:rsidR="008674E3" w:rsidRPr="000365DD">
          <w:rPr>
            <w:rStyle w:val="Hyperlink"/>
          </w:rPr>
          <w:t>Heading 2</w:t>
        </w:r>
        <w:r w:rsidR="008674E3" w:rsidRPr="000365DD">
          <w:rPr>
            <w:webHidden/>
          </w:rPr>
          <w:tab/>
        </w:r>
        <w:r w:rsidR="008674E3" w:rsidRPr="000365DD">
          <w:rPr>
            <w:webHidden/>
          </w:rPr>
          <w:fldChar w:fldCharType="begin"/>
        </w:r>
        <w:r w:rsidR="008674E3" w:rsidRPr="000365DD">
          <w:rPr>
            <w:webHidden/>
          </w:rPr>
          <w:instrText xml:space="preserve"> PAGEREF _Toc529875685 \h </w:instrText>
        </w:r>
        <w:r w:rsidR="008674E3" w:rsidRPr="000365DD">
          <w:rPr>
            <w:webHidden/>
          </w:rPr>
        </w:r>
        <w:r w:rsidR="008674E3" w:rsidRPr="000365DD">
          <w:rPr>
            <w:webHidden/>
          </w:rPr>
          <w:fldChar w:fldCharType="separate"/>
        </w:r>
        <w:r w:rsidR="0066103B">
          <w:rPr>
            <w:webHidden/>
          </w:rPr>
          <w:t>1</w:t>
        </w:r>
        <w:r w:rsidR="008674E3" w:rsidRPr="000365DD">
          <w:rPr>
            <w:webHidden/>
          </w:rPr>
          <w:fldChar w:fldCharType="end"/>
        </w:r>
      </w:hyperlink>
    </w:p>
    <w:p w14:paraId="41EE0FC7" w14:textId="77777777" w:rsidR="008726A2" w:rsidRPr="000365DD" w:rsidRDefault="00311118" w:rsidP="008726A2">
      <w:pPr>
        <w:pStyle w:val="NoSpacing"/>
        <w:spacing w:before="240" w:after="240"/>
        <w:rPr>
          <w:color w:val="89C925" w:themeColor="accent1"/>
          <w:sz w:val="32"/>
        </w:rPr>
      </w:pPr>
      <w:r w:rsidRPr="000365DD">
        <w:rPr>
          <w:b/>
        </w:rPr>
        <w:fldChar w:fldCharType="end"/>
      </w:r>
      <w:r w:rsidR="008726A2" w:rsidRPr="000365DD">
        <w:rPr>
          <w:color w:val="89C925" w:themeColor="accent1"/>
          <w:sz w:val="32"/>
        </w:rPr>
        <w:t>Appendices</w:t>
      </w:r>
    </w:p>
    <w:p w14:paraId="64E02E61" w14:textId="77777777" w:rsidR="008726A2" w:rsidRPr="000365DD" w:rsidRDefault="008726A2" w:rsidP="008726A2">
      <w:pPr>
        <w:spacing w:before="240" w:after="240"/>
        <w:rPr>
          <w:b/>
          <w:noProof/>
          <w:color w:val="4E5859" w:themeColor="accent2"/>
        </w:rPr>
      </w:pPr>
      <w:r w:rsidRPr="000365DD">
        <w:fldChar w:fldCharType="begin"/>
      </w:r>
      <w:r w:rsidRPr="000365DD">
        <w:instrText xml:space="preserve"> TOC \h \z \t "Appendix title,2,Appendix heading,1" </w:instrText>
      </w:r>
      <w:r w:rsidRPr="000365DD">
        <w:fldChar w:fldCharType="separate"/>
      </w:r>
      <w:r w:rsidRPr="000365DD">
        <w:rPr>
          <w:b/>
          <w:bCs/>
          <w:noProof/>
        </w:rPr>
        <w:t>No table of contents entries found.</w:t>
      </w:r>
      <w:r w:rsidRPr="000365DD">
        <w:rPr>
          <w:b/>
          <w:noProof/>
          <w:color w:val="4E5859" w:themeColor="accent2"/>
        </w:rPr>
        <w:fldChar w:fldCharType="end"/>
      </w:r>
    </w:p>
    <w:p w14:paraId="076022BF" w14:textId="77777777" w:rsidR="008726A2" w:rsidRPr="000365DD" w:rsidRDefault="008726A2" w:rsidP="008726A2">
      <w:pPr>
        <w:spacing w:before="240" w:after="240"/>
        <w:rPr>
          <w:color w:val="89C925" w:themeColor="accent1"/>
          <w:sz w:val="32"/>
        </w:rPr>
      </w:pPr>
      <w:r w:rsidRPr="000365DD">
        <w:rPr>
          <w:color w:val="89C925" w:themeColor="accent1"/>
          <w:sz w:val="32"/>
        </w:rPr>
        <w:t>Figures</w:t>
      </w:r>
    </w:p>
    <w:p w14:paraId="0E21B542" w14:textId="77777777" w:rsidR="008726A2" w:rsidRPr="000365DD" w:rsidRDefault="008726A2" w:rsidP="008726A2">
      <w:pPr>
        <w:spacing w:before="240" w:after="240"/>
        <w:rPr>
          <w:noProof/>
        </w:rPr>
      </w:pPr>
      <w:r w:rsidRPr="000365DD">
        <w:rPr>
          <w:noProof/>
        </w:rPr>
        <w:fldChar w:fldCharType="begin"/>
      </w:r>
      <w:r w:rsidRPr="000365DD">
        <w:instrText xml:space="preserve"> TOC \h \z \c "Figure" </w:instrText>
      </w:r>
      <w:r w:rsidRPr="000365DD">
        <w:rPr>
          <w:noProof/>
        </w:rPr>
        <w:fldChar w:fldCharType="separate"/>
      </w:r>
      <w:r w:rsidRPr="000365DD">
        <w:rPr>
          <w:b/>
          <w:bCs/>
          <w:noProof/>
        </w:rPr>
        <w:t>No table of figures entries found.</w:t>
      </w:r>
      <w:r w:rsidRPr="000365DD">
        <w:fldChar w:fldCharType="end"/>
      </w:r>
    </w:p>
    <w:p w14:paraId="3E335D79" w14:textId="77777777" w:rsidR="008726A2" w:rsidRPr="000365DD" w:rsidRDefault="008726A2" w:rsidP="008726A2">
      <w:pPr>
        <w:spacing w:before="240" w:after="240"/>
        <w:rPr>
          <w:color w:val="89C925" w:themeColor="accent1"/>
          <w:sz w:val="32"/>
        </w:rPr>
      </w:pPr>
      <w:r w:rsidRPr="000365DD">
        <w:rPr>
          <w:color w:val="89C925" w:themeColor="accent1"/>
          <w:sz w:val="32"/>
        </w:rPr>
        <w:t>Tables</w:t>
      </w:r>
    </w:p>
    <w:p w14:paraId="5395C326" w14:textId="77777777" w:rsidR="008726A2" w:rsidRPr="000365DD" w:rsidRDefault="008726A2" w:rsidP="008726A2">
      <w:pPr>
        <w:pStyle w:val="TOC1"/>
      </w:pPr>
      <w:r w:rsidRPr="000365DD">
        <w:rPr>
          <w:b w:val="0"/>
        </w:rPr>
        <w:fldChar w:fldCharType="begin"/>
      </w:r>
      <w:r w:rsidRPr="000365DD">
        <w:instrText xml:space="preserve"> TOC \h \z \c "Table" </w:instrText>
      </w:r>
      <w:r w:rsidRPr="000365DD">
        <w:rPr>
          <w:b w:val="0"/>
        </w:rPr>
        <w:fldChar w:fldCharType="separate"/>
      </w:r>
      <w:r w:rsidRPr="000365DD">
        <w:rPr>
          <w:bCs/>
        </w:rPr>
        <w:t>No table of figures entries found.</w:t>
      </w:r>
      <w:r w:rsidRPr="000365DD">
        <w:rPr>
          <w:color w:val="auto"/>
        </w:rPr>
        <w:fldChar w:fldCharType="end"/>
      </w:r>
    </w:p>
    <w:p w14:paraId="336C5AA1" w14:textId="77777777" w:rsidR="00311118" w:rsidRPr="000365DD" w:rsidRDefault="00311118" w:rsidP="008726A2">
      <w:pPr>
        <w:pStyle w:val="NoSpacing"/>
        <w:spacing w:before="240" w:after="240"/>
      </w:pPr>
    </w:p>
    <w:p w14:paraId="5EDD9373" w14:textId="77777777" w:rsidR="008726A2" w:rsidRPr="000365DD" w:rsidRDefault="008726A2" w:rsidP="008726A2">
      <w:pPr>
        <w:pStyle w:val="NoSpacing"/>
        <w:spacing w:before="240" w:after="240"/>
      </w:pPr>
    </w:p>
    <w:p w14:paraId="756E8F1F" w14:textId="77777777" w:rsidR="00BC432F" w:rsidRPr="000365DD" w:rsidRDefault="00BC432F" w:rsidP="008726A2">
      <w:pPr>
        <w:pStyle w:val="NoSpacing"/>
        <w:spacing w:before="240" w:after="240"/>
        <w:sectPr w:rsidR="00BC432F" w:rsidRPr="000365DD" w:rsidSect="00D66037">
          <w:headerReference w:type="default" r:id="rId22"/>
          <w:footerReference w:type="default" r:id="rId23"/>
          <w:pgSz w:w="11906" w:h="16838"/>
          <w:pgMar w:top="850" w:right="850" w:bottom="850" w:left="1417" w:header="709" w:footer="709" w:gutter="0"/>
          <w:cols w:space="708"/>
          <w:docGrid w:linePitch="360"/>
        </w:sectPr>
      </w:pPr>
    </w:p>
    <w:p w14:paraId="2D758B21" w14:textId="77777777" w:rsidR="00CE2891" w:rsidRDefault="00CE2891" w:rsidP="00CE2891">
      <w:pPr>
        <w:spacing w:after="200" w:line="276" w:lineRule="auto"/>
      </w:pPr>
      <w:bookmarkStart w:id="2" w:name="_Hlk50461638"/>
      <w:r>
        <w:rPr>
          <w:noProof/>
        </w:rPr>
        <w:lastRenderedPageBreak/>
        <mc:AlternateContent>
          <mc:Choice Requires="wpg">
            <w:drawing>
              <wp:anchor distT="0" distB="0" distL="114300" distR="114300" simplePos="0" relativeHeight="251777024" behindDoc="1" locked="0" layoutInCell="1" allowOverlap="1" wp14:anchorId="72996556" wp14:editId="01D19AAB">
                <wp:simplePos x="0" y="0"/>
                <wp:positionH relativeFrom="column">
                  <wp:posOffset>-890905</wp:posOffset>
                </wp:positionH>
                <wp:positionV relativeFrom="paragraph">
                  <wp:posOffset>-586740</wp:posOffset>
                </wp:positionV>
                <wp:extent cx="7560945" cy="10691495"/>
                <wp:effectExtent l="0" t="0" r="0" b="0"/>
                <wp:wrapNone/>
                <wp:docPr id="38" name="Group 38" hidden="1"/>
                <wp:cNvGraphicFramePr/>
                <a:graphic xmlns:a="http://schemas.openxmlformats.org/drawingml/2006/main">
                  <a:graphicData uri="http://schemas.microsoft.com/office/word/2010/wordprocessingGroup">
                    <wpg:wgp>
                      <wpg:cNvGrpSpPr/>
                      <wpg:grpSpPr>
                        <a:xfrm>
                          <a:off x="0" y="0"/>
                          <a:ext cx="7560945" cy="10691495"/>
                          <a:chOff x="0" y="0"/>
                          <a:chExt cx="7561050" cy="10691700"/>
                        </a:xfrm>
                      </wpg:grpSpPr>
                      <wps:wsp>
                        <wps:cNvPr id="39" name="Guide - B"/>
                        <wps:cNvSpPr/>
                        <wps:spPr>
                          <a:xfrm>
                            <a:off x="0" y="9791700"/>
                            <a:ext cx="4474800"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uide - T"/>
                        <wps:cNvSpPr/>
                        <wps:spPr>
                          <a:xfrm>
                            <a:off x="0" y="0"/>
                            <a:ext cx="6876954"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Guide - L"/>
                        <wps:cNvSpPr/>
                        <wps:spPr>
                          <a:xfrm>
                            <a:off x="0" y="0"/>
                            <a:ext cx="684000" cy="100116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Guide - R"/>
                        <wps:cNvSpPr/>
                        <wps:spPr>
                          <a:xfrm>
                            <a:off x="6877050" y="0"/>
                            <a:ext cx="684000" cy="79344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60C892" id="Group 38" o:spid="_x0000_s1026" style="position:absolute;margin-left:-70.15pt;margin-top:-46.2pt;width:595.35pt;height:841.85pt;z-index:-251539456;visibility:hidden" coordsize="75610,10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">
                <v:rect id="Guide - B" o:spid="_x0000_s1027" style="position:absolute;top:97917;width:44748;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" fillcolor="#a1a6a7 [3208]" stroked="f" strokeweight="2pt"/>
                <v:rect id="Guide - T" o:spid="_x0000_s1028" style="position:absolute;width:68769;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" fillcolor="#a1a6a7 [3208]" stroked="f" strokeweight="2pt"/>
                <v:rect id="Guide - L" o:spid="_x0000_s1029" style="position:absolute;width:6840;height:100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" fillcolor="#a1a6a7 [3208]" stroked="f" strokeweight="2pt"/>
                <v:rect id="Guide - R" o:spid="_x0000_s1030" style="position:absolute;left:68770;width:6840;height:79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" fillcolor="#a1a6a7 [3208]" stroked="f" strokeweight="2pt"/>
              </v:group>
            </w:pict>
          </mc:Fallback>
        </mc:AlternateContent>
      </w:r>
      <w:r w:rsidRPr="005164A5">
        <w:rPr>
          <w:noProof/>
        </w:rPr>
        <mc:AlternateContent>
          <mc:Choice Requires="wps">
            <w:drawing>
              <wp:anchor distT="45720" distB="45720" distL="114300" distR="114300" simplePos="0" relativeHeight="251778048" behindDoc="0" locked="1" layoutInCell="1" allowOverlap="1" wp14:anchorId="61274080" wp14:editId="39E2590D">
                <wp:simplePos x="0" y="0"/>
                <wp:positionH relativeFrom="column">
                  <wp:posOffset>-205105</wp:posOffset>
                </wp:positionH>
                <wp:positionV relativeFrom="page">
                  <wp:posOffset>742950</wp:posOffset>
                </wp:positionV>
                <wp:extent cx="6191250" cy="172402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24025"/>
                        </a:xfrm>
                        <a:prstGeom prst="rect">
                          <a:avLst/>
                        </a:prstGeom>
                        <a:noFill/>
                        <a:ln w="9525">
                          <a:noFill/>
                          <a:miter lim="800000"/>
                          <a:headEnd/>
                          <a:tailEnd/>
                        </a:ln>
                      </wps:spPr>
                      <wps:txbx>
                        <w:txbxContent>
                          <w:p w14:paraId="40204A09" w14:textId="77777777" w:rsidR="00CE2891" w:rsidRPr="006405A8" w:rsidRDefault="00CE2891" w:rsidP="00CE2891">
                            <w:pPr>
                              <w:pStyle w:val="Section"/>
                              <w:spacing w:after="120"/>
                              <w:jc w:val="right"/>
                              <w:rPr>
                                <w:b/>
                                <w:color w:val="auto"/>
                                <w:sz w:val="120"/>
                                <w:szCs w:val="120"/>
                                <w:lang w:val="en-GB"/>
                              </w:rPr>
                            </w:pPr>
                            <w:r w:rsidRPr="006405A8">
                              <w:rPr>
                                <w:b/>
                                <w:color w:val="auto"/>
                                <w:sz w:val="120"/>
                                <w:szCs w:val="120"/>
                                <w:lang w:val="en-GB"/>
                              </w:rPr>
                              <w:fldChar w:fldCharType="begin"/>
                            </w:r>
                            <w:r w:rsidRPr="006405A8">
                              <w:rPr>
                                <w:b/>
                                <w:color w:val="auto"/>
                                <w:sz w:val="120"/>
                                <w:szCs w:val="120"/>
                                <w:lang w:val="en-GB"/>
                              </w:rPr>
                              <w:instrText xml:space="preserve"> SEQ Chapter\* Arabic \* MERGEFORMAT \* ALPHABETIC \* MERGEFORMAT </w:instrText>
                            </w:r>
                            <w:r w:rsidRPr="006405A8">
                              <w:rPr>
                                <w:b/>
                                <w:color w:val="auto"/>
                                <w:sz w:val="120"/>
                                <w:szCs w:val="120"/>
                                <w:lang w:val="en-GB"/>
                              </w:rPr>
                              <w:fldChar w:fldCharType="separate"/>
                            </w:r>
                            <w:r w:rsidR="00433691">
                              <w:rPr>
                                <w:b/>
                                <w:noProof/>
                                <w:color w:val="auto"/>
                                <w:sz w:val="120"/>
                                <w:szCs w:val="120"/>
                                <w:lang w:val="en-GB"/>
                              </w:rPr>
                              <w:t>A</w:t>
                            </w:r>
                            <w:r w:rsidRPr="006405A8">
                              <w:rPr>
                                <w:b/>
                                <w:color w:val="auto"/>
                                <w:sz w:val="120"/>
                                <w:szCs w:val="120"/>
                                <w:lang w:val="en-GB"/>
                              </w:rPr>
                              <w:fldChar w:fldCharType="end"/>
                            </w:r>
                          </w:p>
                          <w:sdt>
                            <w:sdtPr>
                              <w:rPr>
                                <w:b/>
                                <w:bCs/>
                                <w:sz w:val="38"/>
                                <w:szCs w:val="38"/>
                                <w:lang w:val="en-PH"/>
                              </w:rPr>
                              <w:id w:val="1053273420"/>
                              <w:temporary/>
                              <w:showingPlcHdr/>
                              <w15:appearance w15:val="hidden"/>
                            </w:sdtPr>
                            <w:sdtEndPr/>
                            <w:sdtContent>
                              <w:p w14:paraId="31C50201" w14:textId="77777777" w:rsidR="00CE2891" w:rsidRPr="006405A8" w:rsidRDefault="00CE2891" w:rsidP="00CE2891">
                                <w:pPr>
                                  <w:spacing w:after="120"/>
                                  <w:jc w:val="right"/>
                                  <w:rPr>
                                    <w:b/>
                                    <w:bCs/>
                                    <w:sz w:val="38"/>
                                    <w:szCs w:val="38"/>
                                    <w:lang w:val="en-PH"/>
                                  </w:rPr>
                                </w:pPr>
                                <w:r w:rsidRPr="006405A8">
                                  <w:rPr>
                                    <w:rStyle w:val="PlaceholderText"/>
                                    <w:b/>
                                    <w:bCs/>
                                    <w:color w:val="auto"/>
                                    <w:sz w:val="38"/>
                                    <w:szCs w:val="38"/>
                                  </w:rPr>
                                  <w:t>Divider title</w:t>
                                </w:r>
                              </w:p>
                            </w:sdtContent>
                          </w:sdt>
                          <w:sdt>
                            <w:sdtPr>
                              <w:rPr>
                                <w:rFonts w:ascii="ArialMT" w:hAnsi="ArialMT" w:cs="ArialMT"/>
                                <w:color w:val="808080" w:themeColor="background1" w:themeShade="80"/>
                                <w:sz w:val="28"/>
                                <w:szCs w:val="28"/>
                                <w:lang w:val="en-US"/>
                              </w:rPr>
                              <w:id w:val="-388881886"/>
                              <w:temporary/>
                              <w:showingPlcHdr/>
                              <w15:appearance w15:val="hidden"/>
                              <w:text/>
                            </w:sdtPr>
                            <w:sdtEndPr/>
                            <w:sdtContent>
                              <w:p w14:paraId="6DEAA5D2" w14:textId="77777777" w:rsidR="00CE2891" w:rsidRPr="00576F87" w:rsidRDefault="00CE2891" w:rsidP="00CE2891">
                                <w:pPr>
                                  <w:autoSpaceDE w:val="0"/>
                                  <w:autoSpaceDN w:val="0"/>
                                  <w:adjustRightInd w:val="0"/>
                                  <w:jc w:val="right"/>
                                  <w:rPr>
                                    <w:rFonts w:ascii="ArialMT" w:hAnsi="ArialMT" w:cs="ArialMT"/>
                                    <w:color w:val="808080" w:themeColor="background1" w:themeShade="80"/>
                                    <w:sz w:val="28"/>
                                    <w:szCs w:val="28"/>
                                    <w:lang w:val="en-US"/>
                                  </w:rPr>
                                </w:pPr>
                                <w:r w:rsidRPr="00576F87">
                                  <w:rPr>
                                    <w:rStyle w:val="BodyTextChar"/>
                                    <w:rFonts w:cstheme="minorHAnsi"/>
                                    <w:color w:val="808080" w:themeColor="background1" w:themeShade="80"/>
                                    <w:sz w:val="28"/>
                                    <w:szCs w:val="28"/>
                                  </w:rPr>
                                  <w:t>Section description</w:t>
                                </w:r>
                              </w:p>
                            </w:sdtContent>
                          </w:sdt>
                        </w:txbxContent>
                      </wps:txbx>
                      <wps:bodyPr rot="0" vert="horz" wrap="square" lIns="9144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74080" id="Text Box 2" o:spid="_x0000_s1028" type="#_x0000_t202" style="position:absolute;margin-left:-16.15pt;margin-top:58.5pt;width:487.5pt;height:135.7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" filled="f" stroked="f">
                <v:textbox inset=",0,0,0">
                  <w:txbxContent>
                    <w:p w14:paraId="40204A09" w14:textId="77777777" w:rsidR="00CE2891" w:rsidRPr="006405A8" w:rsidRDefault="00CE2891" w:rsidP="00CE2891">
                      <w:pPr>
                        <w:pStyle w:val="Section"/>
                        <w:spacing w:after="120"/>
                        <w:jc w:val="right"/>
                        <w:rPr>
                          <w:b/>
                          <w:color w:val="auto"/>
                          <w:sz w:val="120"/>
                          <w:szCs w:val="120"/>
                          <w:lang w:val="en-GB"/>
                        </w:rPr>
                      </w:pPr>
                      <w:r w:rsidRPr="006405A8">
                        <w:rPr>
                          <w:b/>
                          <w:color w:val="auto"/>
                          <w:sz w:val="120"/>
                          <w:szCs w:val="120"/>
                          <w:lang w:val="en-GB"/>
                        </w:rPr>
                        <w:fldChar w:fldCharType="begin"/>
                      </w:r>
                      <w:r w:rsidRPr="006405A8">
                        <w:rPr>
                          <w:b/>
                          <w:color w:val="auto"/>
                          <w:sz w:val="120"/>
                          <w:szCs w:val="120"/>
                          <w:lang w:val="en-GB"/>
                        </w:rPr>
                        <w:instrText xml:space="preserve"> SEQ Chapter\* Arabic \* MERGEFORMAT \* ALPHABETIC \* MERGEFORMAT </w:instrText>
                      </w:r>
                      <w:r w:rsidRPr="006405A8">
                        <w:rPr>
                          <w:b/>
                          <w:color w:val="auto"/>
                          <w:sz w:val="120"/>
                          <w:szCs w:val="120"/>
                          <w:lang w:val="en-GB"/>
                        </w:rPr>
                        <w:fldChar w:fldCharType="separate"/>
                      </w:r>
                      <w:r w:rsidR="00433691">
                        <w:rPr>
                          <w:b/>
                          <w:noProof/>
                          <w:color w:val="auto"/>
                          <w:sz w:val="120"/>
                          <w:szCs w:val="120"/>
                          <w:lang w:val="en-GB"/>
                        </w:rPr>
                        <w:t>A</w:t>
                      </w:r>
                      <w:r w:rsidRPr="006405A8">
                        <w:rPr>
                          <w:b/>
                          <w:color w:val="auto"/>
                          <w:sz w:val="120"/>
                          <w:szCs w:val="120"/>
                          <w:lang w:val="en-GB"/>
                        </w:rPr>
                        <w:fldChar w:fldCharType="end"/>
                      </w:r>
                    </w:p>
                    <w:sdt>
                      <w:sdtPr>
                        <w:rPr>
                          <w:b/>
                          <w:bCs/>
                          <w:sz w:val="38"/>
                          <w:szCs w:val="38"/>
                          <w:lang w:val="en-PH"/>
                        </w:rPr>
                        <w:id w:val="1053273420"/>
                        <w:temporary/>
                        <w:showingPlcHdr/>
                        <w15:appearance w15:val="hidden"/>
                      </w:sdtPr>
                      <w:sdtEndPr/>
                      <w:sdtContent>
                        <w:p w14:paraId="31C50201" w14:textId="77777777" w:rsidR="00CE2891" w:rsidRPr="006405A8" w:rsidRDefault="00CE2891" w:rsidP="00CE2891">
                          <w:pPr>
                            <w:spacing w:after="120"/>
                            <w:jc w:val="right"/>
                            <w:rPr>
                              <w:b/>
                              <w:bCs/>
                              <w:sz w:val="38"/>
                              <w:szCs w:val="38"/>
                              <w:lang w:val="en-PH"/>
                            </w:rPr>
                          </w:pPr>
                          <w:r w:rsidRPr="006405A8">
                            <w:rPr>
                              <w:rStyle w:val="PlaceholderText"/>
                              <w:b/>
                              <w:bCs/>
                              <w:color w:val="auto"/>
                              <w:sz w:val="38"/>
                              <w:szCs w:val="38"/>
                            </w:rPr>
                            <w:t>Divider title</w:t>
                          </w:r>
                        </w:p>
                      </w:sdtContent>
                    </w:sdt>
                    <w:sdt>
                      <w:sdtPr>
                        <w:rPr>
                          <w:rFonts w:ascii="ArialMT" w:hAnsi="ArialMT" w:cs="ArialMT"/>
                          <w:color w:val="808080" w:themeColor="background1" w:themeShade="80"/>
                          <w:sz w:val="28"/>
                          <w:szCs w:val="28"/>
                          <w:lang w:val="en-US"/>
                        </w:rPr>
                        <w:id w:val="-388881886"/>
                        <w:temporary/>
                        <w:showingPlcHdr/>
                        <w15:appearance w15:val="hidden"/>
                        <w:text/>
                      </w:sdtPr>
                      <w:sdtEndPr/>
                      <w:sdtContent>
                        <w:p w14:paraId="6DEAA5D2" w14:textId="77777777" w:rsidR="00CE2891" w:rsidRPr="00576F87" w:rsidRDefault="00CE2891" w:rsidP="00CE2891">
                          <w:pPr>
                            <w:autoSpaceDE w:val="0"/>
                            <w:autoSpaceDN w:val="0"/>
                            <w:adjustRightInd w:val="0"/>
                            <w:jc w:val="right"/>
                            <w:rPr>
                              <w:rFonts w:ascii="ArialMT" w:hAnsi="ArialMT" w:cs="ArialMT"/>
                              <w:color w:val="808080" w:themeColor="background1" w:themeShade="80"/>
                              <w:sz w:val="28"/>
                              <w:szCs w:val="28"/>
                              <w:lang w:val="en-US"/>
                            </w:rPr>
                          </w:pPr>
                          <w:r w:rsidRPr="00576F87">
                            <w:rPr>
                              <w:rStyle w:val="BodyTextChar"/>
                              <w:rFonts w:cstheme="minorHAnsi"/>
                              <w:color w:val="808080" w:themeColor="background1" w:themeShade="80"/>
                              <w:sz w:val="28"/>
                              <w:szCs w:val="28"/>
                            </w:rPr>
                            <w:t>Section description</w:t>
                          </w:r>
                        </w:p>
                      </w:sdtContent>
                    </w:sdt>
                  </w:txbxContent>
                </v:textbox>
                <w10:wrap anchory="page"/>
                <w10:anchorlock/>
              </v:shape>
            </w:pict>
          </mc:Fallback>
        </mc:AlternateContent>
      </w:r>
      <w:r>
        <w:rPr>
          <w:noProof/>
        </w:rPr>
        <mc:AlternateContent>
          <mc:Choice Requires="wps">
            <w:drawing>
              <wp:anchor distT="0" distB="0" distL="114300" distR="114300" simplePos="0" relativeHeight="251776000" behindDoc="1" locked="1" layoutInCell="1" allowOverlap="1" wp14:anchorId="3B7F1D71" wp14:editId="16994A1A">
                <wp:simplePos x="0" y="0"/>
                <wp:positionH relativeFrom="page">
                  <wp:align>left</wp:align>
                </wp:positionH>
                <wp:positionV relativeFrom="page">
                  <wp:align>top</wp:align>
                </wp:positionV>
                <wp:extent cx="7570800" cy="10692000"/>
                <wp:effectExtent l="0" t="0" r="0" b="0"/>
                <wp:wrapNone/>
                <wp:docPr id="45" name="Rectangle 45"/>
                <wp:cNvGraphicFramePr/>
                <a:graphic xmlns:a="http://schemas.openxmlformats.org/drawingml/2006/main">
                  <a:graphicData uri="http://schemas.microsoft.com/office/word/2010/wordprocessingShape">
                    <wps:wsp>
                      <wps:cNvSpPr/>
                      <wps:spPr>
                        <a:xfrm>
                          <a:off x="0" y="0"/>
                          <a:ext cx="7570800" cy="10692000"/>
                        </a:xfrm>
                        <a:custGeom>
                          <a:avLst/>
                          <a:gdLst>
                            <a:gd name="connsiteX0" fmla="*/ 0 w 7559675"/>
                            <a:gd name="connsiteY0" fmla="*/ 0 h 10691495"/>
                            <a:gd name="connsiteX1" fmla="*/ 7559675 w 7559675"/>
                            <a:gd name="connsiteY1" fmla="*/ 0 h 10691495"/>
                            <a:gd name="connsiteX2" fmla="*/ 7559675 w 7559675"/>
                            <a:gd name="connsiteY2" fmla="*/ 10691495 h 10691495"/>
                            <a:gd name="connsiteX3" fmla="*/ 0 w 7559675"/>
                            <a:gd name="connsiteY3" fmla="*/ 10691495 h 10691495"/>
                            <a:gd name="connsiteX4" fmla="*/ 0 w 7559675"/>
                            <a:gd name="connsiteY4" fmla="*/ 0 h 10691495"/>
                            <a:gd name="connsiteX0" fmla="*/ 0 w 7559675"/>
                            <a:gd name="connsiteY0" fmla="*/ 0 h 10691495"/>
                            <a:gd name="connsiteX1" fmla="*/ 7559675 w 7559675"/>
                            <a:gd name="connsiteY1" fmla="*/ 0 h 10691495"/>
                            <a:gd name="connsiteX2" fmla="*/ 7559675 w 7559675"/>
                            <a:gd name="connsiteY2" fmla="*/ 10691495 h 10691495"/>
                            <a:gd name="connsiteX3" fmla="*/ 2581275 w 7559675"/>
                            <a:gd name="connsiteY3" fmla="*/ 10687050 h 10691495"/>
                            <a:gd name="connsiteX4" fmla="*/ 0 w 7559675"/>
                            <a:gd name="connsiteY4" fmla="*/ 10691495 h 10691495"/>
                            <a:gd name="connsiteX5" fmla="*/ 0 w 7559675"/>
                            <a:gd name="connsiteY5"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9525 w 7569200"/>
                            <a:gd name="connsiteY4" fmla="*/ 106914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3810000 w 7569200"/>
                            <a:gd name="connsiteY4" fmla="*/ 3900170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38750 w 7569200"/>
                            <a:gd name="connsiteY4" fmla="*/ 3214370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38750 w 7569200"/>
                            <a:gd name="connsiteY4" fmla="*/ 3214370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 name="connsiteX0" fmla="*/ 9525 w 7569200"/>
                            <a:gd name="connsiteY0" fmla="*/ 0 h 10691495"/>
                            <a:gd name="connsiteX1" fmla="*/ 7569200 w 7569200"/>
                            <a:gd name="connsiteY1" fmla="*/ 0 h 10691495"/>
                            <a:gd name="connsiteX2" fmla="*/ 7569200 w 7569200"/>
                            <a:gd name="connsiteY2" fmla="*/ 10691495 h 10691495"/>
                            <a:gd name="connsiteX3" fmla="*/ 2590800 w 7569200"/>
                            <a:gd name="connsiteY3" fmla="*/ 10687050 h 10691495"/>
                            <a:gd name="connsiteX4" fmla="*/ 5229225 w 7569200"/>
                            <a:gd name="connsiteY4" fmla="*/ 3185795 h 10691495"/>
                            <a:gd name="connsiteX5" fmla="*/ 0 w 7569200"/>
                            <a:gd name="connsiteY5" fmla="*/ 3209925 h 10691495"/>
                            <a:gd name="connsiteX6" fmla="*/ 9525 w 7569200"/>
                            <a:gd name="connsiteY6" fmla="*/ 0 h 106914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69200" h="10691495">
                              <a:moveTo>
                                <a:pt x="9525" y="0"/>
                              </a:moveTo>
                              <a:lnTo>
                                <a:pt x="7569200" y="0"/>
                              </a:lnTo>
                              <a:lnTo>
                                <a:pt x="7569200" y="10691495"/>
                              </a:lnTo>
                              <a:lnTo>
                                <a:pt x="2590800" y="10687050"/>
                              </a:lnTo>
                              <a:cubicBezTo>
                                <a:pt x="4641850" y="9348682"/>
                                <a:pt x="4902200" y="7295938"/>
                                <a:pt x="5229225" y="3185795"/>
                              </a:cubicBezTo>
                              <a:cubicBezTo>
                                <a:pt x="1825625" y="2660438"/>
                                <a:pt x="536575" y="3059007"/>
                                <a:pt x="0" y="3209925"/>
                              </a:cubicBezTo>
                              <a:lnTo>
                                <a:pt x="9525" y="0"/>
                              </a:lnTo>
                              <a:close/>
                            </a:path>
                          </a:pathLst>
                        </a:custGeom>
                        <a:blipFill>
                          <a:blip r:embed="rId2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39C0" id="Rectangle 45" o:spid="_x0000_s1026" style="position:absolute;margin-left:0;margin-top:0;width:596.15pt;height:841.9pt;z-index:-2515404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coordsize="7569200,10691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" path="m9525,l7569200,r,10691495l2590800,10687050c4641850,9348682,4902200,7295938,5229225,3185795,1825625,2660438,536575,3059007,,3209925l9525,xe" stroked="f" strokeweight="2pt">
                <v:fill r:id="rId25" o:title="" recolor="t" rotate="t" type="frame"/>
                <v:path arrowok="t" o:connecttype="custom" o:connectlocs="9527,0;7570800,0;7570800,10692000;2591348,10687555;5230330,3185945;0,3210077;9527,0" o:connectangles="0,0,0,0,0,0,0"/>
                <w10:wrap anchorx="page" anchory="page"/>
                <w10:anchorlock/>
              </v:shape>
            </w:pict>
          </mc:Fallback>
        </mc:AlternateContent>
      </w:r>
      <w:r>
        <w:rPr>
          <w:noProof/>
          <w:szCs w:val="2"/>
        </w:rPr>
        <mc:AlternateContent>
          <mc:Choice Requires="wps">
            <w:drawing>
              <wp:anchor distT="0" distB="0" distL="114300" distR="114300" simplePos="0" relativeHeight="251774976" behindDoc="1" locked="1" layoutInCell="1" allowOverlap="1" wp14:anchorId="11BC76F4" wp14:editId="062C2844">
                <wp:simplePos x="0" y="0"/>
                <wp:positionH relativeFrom="page">
                  <wp:align>left</wp:align>
                </wp:positionH>
                <wp:positionV relativeFrom="page">
                  <wp:align>bottom</wp:align>
                </wp:positionV>
                <wp:extent cx="5346000" cy="7833600"/>
                <wp:effectExtent l="0" t="0" r="7620" b="0"/>
                <wp:wrapNone/>
                <wp:docPr id="44" name="Rectangle 44"/>
                <wp:cNvGraphicFramePr/>
                <a:graphic xmlns:a="http://schemas.openxmlformats.org/drawingml/2006/main">
                  <a:graphicData uri="http://schemas.microsoft.com/office/word/2010/wordprocessingShape">
                    <wps:wsp>
                      <wps:cNvSpPr/>
                      <wps:spPr>
                        <a:xfrm>
                          <a:off x="0" y="0"/>
                          <a:ext cx="5346000" cy="7833600"/>
                        </a:xfrm>
                        <a:prstGeom prst="rect">
                          <a:avLst/>
                        </a:prstGeom>
                        <a:blipFill>
                          <a:blip r:embed="rId15"/>
                          <a:srcRect/>
                          <a:stretch>
                            <a:fillRect l="-14861" t="8" r="-4521" b="-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F2A44" id="Rectangle 44" o:spid="_x0000_s1026" style="position:absolute;margin-left:0;margin-top:0;width:420.95pt;height:616.8pt;z-index:-25154150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3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" stroked="f" strokeweight="2pt">
                <v:fill r:id="rId16" o:title="" recolor="t" rotate="t" type="frame"/>
                <w10:wrap anchorx="page" anchory="page"/>
                <w10:anchorlock/>
              </v:rect>
            </w:pict>
          </mc:Fallback>
        </mc:AlternateContent>
      </w:r>
    </w:p>
    <w:p w14:paraId="11673600" w14:textId="77777777" w:rsidR="00CE2891" w:rsidRDefault="00CE2891" w:rsidP="00CE2891">
      <w:pPr>
        <w:spacing w:after="200" w:line="276" w:lineRule="auto"/>
      </w:pPr>
    </w:p>
    <w:p w14:paraId="3F8F5CA4" w14:textId="77777777" w:rsidR="00CE2891" w:rsidRPr="000365DD" w:rsidRDefault="00CE2891" w:rsidP="00CE2891">
      <w:pPr>
        <w:spacing w:after="200" w:line="276" w:lineRule="auto"/>
        <w:sectPr w:rsidR="00CE2891" w:rsidRPr="000365DD" w:rsidSect="0079759B">
          <w:footerReference w:type="default" r:id="rId26"/>
          <w:pgSz w:w="11906" w:h="16838"/>
          <w:pgMar w:top="851" w:right="851" w:bottom="851" w:left="1418" w:header="709" w:footer="340" w:gutter="0"/>
          <w:pgNumType w:start="1"/>
          <w:cols w:space="708"/>
          <w:docGrid w:linePitch="360"/>
        </w:sectPr>
      </w:pPr>
    </w:p>
    <w:p w14:paraId="79E1D3B8" w14:textId="77777777" w:rsidR="00CE2891" w:rsidRPr="000365DD" w:rsidRDefault="00CE2891" w:rsidP="00CE2891">
      <w:pPr>
        <w:pStyle w:val="Heading1"/>
        <w:numPr>
          <w:ilvl w:val="0"/>
          <w:numId w:val="3"/>
        </w:numPr>
      </w:pPr>
      <w:bookmarkStart w:id="5" w:name="_Toc478862454"/>
      <w:bookmarkStart w:id="6" w:name="_Toc480284422"/>
      <w:bookmarkStart w:id="7" w:name="_Toc504677173"/>
      <w:bookmarkStart w:id="8" w:name="_Toc519868976"/>
      <w:bookmarkStart w:id="9" w:name="_Toc519869051"/>
      <w:bookmarkStart w:id="10" w:name="_Toc519870410"/>
      <w:bookmarkStart w:id="11" w:name="_Toc519870448"/>
      <w:bookmarkStart w:id="12" w:name="_Toc519870458"/>
      <w:bookmarkStart w:id="13" w:name="_Toc520111335"/>
      <w:bookmarkStart w:id="14" w:name="_Toc522027871"/>
      <w:bookmarkStart w:id="15" w:name="_Toc525909565"/>
      <w:bookmarkStart w:id="16" w:name="_Toc525909569"/>
      <w:bookmarkStart w:id="17" w:name="_Toc525909583"/>
      <w:bookmarkStart w:id="18" w:name="_Toc529875684"/>
      <w:r w:rsidRPr="000365DD">
        <w:lastRenderedPageBreak/>
        <w:t>Heading 1</w:t>
      </w:r>
      <w:bookmarkEnd w:id="5"/>
      <w:bookmarkEnd w:id="6"/>
      <w:bookmarkEnd w:id="7"/>
      <w:bookmarkEnd w:id="8"/>
      <w:bookmarkEnd w:id="9"/>
      <w:bookmarkEnd w:id="10"/>
      <w:bookmarkEnd w:id="11"/>
      <w:bookmarkEnd w:id="12"/>
      <w:bookmarkEnd w:id="13"/>
      <w:bookmarkEnd w:id="14"/>
      <w:bookmarkEnd w:id="15"/>
      <w:bookmarkEnd w:id="16"/>
      <w:bookmarkEnd w:id="17"/>
      <w:bookmarkEnd w:id="18"/>
    </w:p>
    <w:p w14:paraId="6784395F" w14:textId="77777777" w:rsidR="00CE2891" w:rsidRPr="000365DD" w:rsidRDefault="00CE2891" w:rsidP="00CE2891">
      <w:pPr>
        <w:pStyle w:val="Heading2"/>
        <w:numPr>
          <w:ilvl w:val="1"/>
          <w:numId w:val="3"/>
        </w:numPr>
      </w:pPr>
      <w:bookmarkStart w:id="19" w:name="_Toc478862455"/>
      <w:bookmarkStart w:id="20" w:name="_Toc480284423"/>
      <w:bookmarkStart w:id="21" w:name="_Toc504677174"/>
      <w:bookmarkStart w:id="22" w:name="_Toc519868977"/>
      <w:bookmarkStart w:id="23" w:name="_Toc519869052"/>
      <w:bookmarkStart w:id="24" w:name="_Toc519870411"/>
      <w:bookmarkStart w:id="25" w:name="_Toc519870449"/>
      <w:bookmarkStart w:id="26" w:name="_Toc519870459"/>
      <w:bookmarkStart w:id="27" w:name="_Toc520111336"/>
      <w:bookmarkStart w:id="28" w:name="_Toc522027872"/>
      <w:bookmarkStart w:id="29" w:name="_Toc525909566"/>
      <w:bookmarkStart w:id="30" w:name="_Toc525909570"/>
      <w:bookmarkStart w:id="31" w:name="_Toc525909584"/>
      <w:bookmarkStart w:id="32" w:name="_Toc529875685"/>
      <w:r w:rsidRPr="000365DD">
        <w:t>Heading 2</w:t>
      </w:r>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699D158" w14:textId="77777777" w:rsidR="00CE2891" w:rsidRPr="000365DD" w:rsidRDefault="00CE2891" w:rsidP="00CE2891">
      <w:pPr>
        <w:pStyle w:val="BodyText"/>
      </w:pPr>
      <w:r w:rsidRPr="000365DD">
        <w:t>Body text body text body text body text body text body text body text body text body text body text body text body text body text body text body text body text body text. Body text body text body text body text.</w:t>
      </w:r>
    </w:p>
    <w:p w14:paraId="66010305" w14:textId="77777777" w:rsidR="00CE2891" w:rsidRPr="000365DD" w:rsidRDefault="00CE2891" w:rsidP="00CE2891">
      <w:pPr>
        <w:pStyle w:val="BodyText"/>
      </w:pPr>
    </w:p>
    <w:p w14:paraId="4FDDBFCA" w14:textId="77777777" w:rsidR="00CE2891" w:rsidRPr="000365DD" w:rsidRDefault="00CE2891" w:rsidP="00CE2891">
      <w:pPr>
        <w:spacing w:after="200" w:line="276" w:lineRule="auto"/>
        <w:sectPr w:rsidR="00CE2891" w:rsidRPr="000365DD" w:rsidSect="0079759B">
          <w:footerReference w:type="default" r:id="rId27"/>
          <w:pgSz w:w="11906" w:h="16838"/>
          <w:pgMar w:top="851" w:right="851" w:bottom="851" w:left="1418" w:header="709" w:footer="340" w:gutter="0"/>
          <w:pgNumType w:start="1"/>
          <w:cols w:space="708"/>
          <w:docGrid w:linePitch="360"/>
        </w:sectPr>
      </w:pPr>
    </w:p>
    <w:bookmarkEnd w:id="2"/>
    <w:p w14:paraId="09139495" w14:textId="77777777" w:rsidR="00CE2891" w:rsidRPr="00A26B34" w:rsidRDefault="00CE2891" w:rsidP="000C51BF">
      <w:pPr>
        <w:pStyle w:val="NoSpacing"/>
      </w:pPr>
      <w:r>
        <w:rPr>
          <w:noProof/>
        </w:rPr>
        <w:lastRenderedPageBreak/>
        <mc:AlternateContent>
          <mc:Choice Requires="wpg">
            <w:drawing>
              <wp:anchor distT="0" distB="0" distL="114300" distR="114300" simplePos="0" relativeHeight="251783168" behindDoc="1" locked="0" layoutInCell="1" allowOverlap="1" wp14:anchorId="67115FF7" wp14:editId="209B6777">
                <wp:simplePos x="0" y="0"/>
                <wp:positionH relativeFrom="column">
                  <wp:posOffset>-447675</wp:posOffset>
                </wp:positionH>
                <wp:positionV relativeFrom="paragraph">
                  <wp:posOffset>-580942</wp:posOffset>
                </wp:positionV>
                <wp:extent cx="7560945" cy="10691495"/>
                <wp:effectExtent l="0" t="0" r="1905" b="0"/>
                <wp:wrapNone/>
                <wp:docPr id="53" name="Group 53" hidden="1"/>
                <wp:cNvGraphicFramePr/>
                <a:graphic xmlns:a="http://schemas.openxmlformats.org/drawingml/2006/main">
                  <a:graphicData uri="http://schemas.microsoft.com/office/word/2010/wordprocessingGroup">
                    <wpg:wgp>
                      <wpg:cNvGrpSpPr/>
                      <wpg:grpSpPr>
                        <a:xfrm>
                          <a:off x="0" y="0"/>
                          <a:ext cx="7560945" cy="10691495"/>
                          <a:chOff x="0" y="0"/>
                          <a:chExt cx="7561050" cy="10691700"/>
                        </a:xfrm>
                      </wpg:grpSpPr>
                      <wps:wsp>
                        <wps:cNvPr id="54" name="Guide - B"/>
                        <wps:cNvSpPr/>
                        <wps:spPr>
                          <a:xfrm>
                            <a:off x="0" y="9791700"/>
                            <a:ext cx="4474800"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Guide - T"/>
                        <wps:cNvSpPr/>
                        <wps:spPr>
                          <a:xfrm>
                            <a:off x="0" y="0"/>
                            <a:ext cx="6876954" cy="9000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Guide - L"/>
                        <wps:cNvSpPr/>
                        <wps:spPr>
                          <a:xfrm>
                            <a:off x="0" y="0"/>
                            <a:ext cx="684000" cy="100116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Guide - R"/>
                        <wps:cNvSpPr/>
                        <wps:spPr>
                          <a:xfrm>
                            <a:off x="6877050" y="0"/>
                            <a:ext cx="684000" cy="79344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C039FF" id="Group 53" o:spid="_x0000_s1026" style="position:absolute;margin-left:-35.25pt;margin-top:-45.75pt;width:595.35pt;height:841.85pt;z-index:-251533312;visibility:hidden" coordsize="75610,10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">
                <v:rect id="Guide - B" o:spid="_x0000_s1027" style="position:absolute;top:97917;width:44748;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" fillcolor="#a1a6a7 [3208]" stroked="f" strokeweight="2pt"/>
                <v:rect id="Guide - T" o:spid="_x0000_s1028" style="position:absolute;width:68769;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" fillcolor="#a1a6a7 [3208]" stroked="f" strokeweight="2pt"/>
                <v:rect id="Guide - L" o:spid="_x0000_s1029" style="position:absolute;width:6840;height:100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" fillcolor="#a1a6a7 [3208]" stroked="f" strokeweight="2pt"/>
                <v:rect id="Guide - R" o:spid="_x0000_s1030" style="position:absolute;left:68770;width:6840;height:79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" fillcolor="#a1a6a7 [3208]" stroked="f" strokeweight="2pt"/>
              </v:group>
            </w:pict>
          </mc:Fallback>
        </mc:AlternateContent>
      </w:r>
      <w:r>
        <w:rPr>
          <w:noProof/>
        </w:rPr>
        <w:drawing>
          <wp:anchor distT="0" distB="0" distL="114300" distR="114300" simplePos="0" relativeHeight="251782144" behindDoc="1" locked="1" layoutInCell="1" allowOverlap="1" wp14:anchorId="04DD06D1" wp14:editId="2E5B3773">
            <wp:simplePos x="0" y="0"/>
            <wp:positionH relativeFrom="page">
              <wp:align>right</wp:align>
            </wp:positionH>
            <wp:positionV relativeFrom="page">
              <wp:align>bottom</wp:align>
            </wp:positionV>
            <wp:extent cx="2444400" cy="1771200"/>
            <wp:effectExtent l="0" t="0" r="0" b="0"/>
            <wp:wrapNone/>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67677" t="83419"/>
                    <a:stretch/>
                  </pic:blipFill>
                  <pic:spPr bwMode="auto">
                    <a:xfrm>
                      <a:off x="0" y="0"/>
                      <a:ext cx="2444400" cy="177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7C5A">
        <w:rPr>
          <w:noProof/>
          <w:lang w:val="en-US"/>
        </w:rPr>
        <mc:AlternateContent>
          <mc:Choice Requires="wps">
            <w:drawing>
              <wp:anchor distT="0" distB="0" distL="114300" distR="114300" simplePos="0" relativeHeight="251781120" behindDoc="0" locked="1" layoutInCell="1" allowOverlap="1" wp14:anchorId="7C6B011A" wp14:editId="301649D8">
                <wp:simplePos x="0" y="0"/>
                <wp:positionH relativeFrom="page">
                  <wp:posOffset>709930</wp:posOffset>
                </wp:positionH>
                <wp:positionV relativeFrom="page">
                  <wp:posOffset>900430</wp:posOffset>
                </wp:positionV>
                <wp:extent cx="5702300" cy="4863465"/>
                <wp:effectExtent l="0" t="0" r="12700" b="13335"/>
                <wp:wrapSquare wrapText="bothSides"/>
                <wp:docPr id="577" name="txtOfficeContactDetai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4863465"/>
                        </a:xfrm>
                        <a:prstGeom prst="rect">
                          <a:avLst/>
                        </a:prstGeom>
                        <a:noFill/>
                        <a:ln w="9525">
                          <a:noFill/>
                          <a:miter lim="800000"/>
                          <a:headEnd/>
                          <a:tailEnd/>
                        </a:ln>
                      </wps:spPr>
                      <wps:txbx>
                        <w:txbxContent>
                          <w:p w14:paraId="3494A198" w14:textId="77777777" w:rsidR="00CE2891" w:rsidRPr="0066103B" w:rsidRDefault="00CE2891" w:rsidP="001465A3">
                            <w:pPr>
                              <w:pStyle w:val="Companydetails"/>
                              <w:rPr>
                                <w:b/>
                                <w:color w:val="89C925" w:themeColor="accent1"/>
                                <w:lang w:val="en-GB"/>
                              </w:rPr>
                            </w:pPr>
                            <w:r w:rsidRPr="0066103B">
                              <w:rPr>
                                <w:b/>
                                <w:color w:val="89C925" w:themeColor="accent1"/>
                                <w:lang w:val="en-GB"/>
                              </w:rPr>
                              <w:t>Document prepared by</w:t>
                            </w:r>
                          </w:p>
                          <w:p w14:paraId="45080734" w14:textId="77777777" w:rsidR="00CE2891" w:rsidRPr="000365DD" w:rsidRDefault="00CE2891" w:rsidP="001465A3">
                            <w:pPr>
                              <w:pStyle w:val="Companydetails"/>
                              <w:rPr>
                                <w:lang w:val="en-GB"/>
                              </w:rPr>
                            </w:pPr>
                          </w:p>
                          <w:p w14:paraId="60093E90" w14:textId="77777777" w:rsidR="00CE2891" w:rsidRPr="001465A3" w:rsidRDefault="003B2FF3" w:rsidP="001465A3">
                            <w:pPr>
                              <w:pStyle w:val="Companydetails"/>
                              <w:rPr>
                                <w:b/>
                              </w:rPr>
                            </w:pPr>
                            <w:sdt>
                              <w:sdtPr>
                                <w:rPr>
                                  <w:b/>
                                </w:rPr>
                                <w:tag w:val="backCompanyName"/>
                                <w:id w:val="-218747102"/>
                                <w:lock w:val="contentLocked"/>
                                <w:text/>
                              </w:sdtPr>
                              <w:sdtEndPr/>
                              <w:sdtContent>
                                <w:r w:rsidR="00CE2891">
                                  <w:rPr>
                                    <w:b/>
                                  </w:rPr>
                                  <w:t>Company name</w:t>
                                </w:r>
                              </w:sdtContent>
                            </w:sdt>
                          </w:p>
                          <w:sdt>
                            <w:sdtPr>
                              <w:rPr>
                                <w:rFonts w:asciiTheme="majorHAnsi" w:hAnsiTheme="majorHAnsi" w:cstheme="majorHAnsi"/>
                              </w:rPr>
                              <w:tag w:val="backCompanyDetails"/>
                              <w:id w:val="1830947286"/>
                              <w:lock w:val="contentLocked"/>
                            </w:sdtPr>
                            <w:sdtEndPr/>
                            <w:sdtContent>
                              <w:p w14:paraId="5DB210FF" w14:textId="77777777" w:rsidR="00CE2891" w:rsidRDefault="00CE2891" w:rsidP="001125AC">
                                <w:pPr>
                                  <w:spacing w:after="60"/>
                                  <w:rPr>
                                    <w:rFonts w:asciiTheme="majorHAnsi" w:hAnsiTheme="majorHAnsi" w:cstheme="majorHAnsi"/>
                                  </w:rPr>
                                </w:pPr>
                                <w:r>
                                  <w:rPr>
                                    <w:rFonts w:asciiTheme="majorHAnsi" w:hAnsiTheme="majorHAnsi" w:cstheme="majorHAnsi"/>
                                  </w:rPr>
                                  <w:t>Registration number</w:t>
                                </w:r>
                              </w:p>
                              <w:p w14:paraId="1342FC0D" w14:textId="77777777" w:rsidR="00CE2891" w:rsidRDefault="00CE2891" w:rsidP="001125AC">
                                <w:pPr>
                                  <w:spacing w:after="60"/>
                                  <w:rPr>
                                    <w:rFonts w:asciiTheme="majorHAnsi" w:hAnsiTheme="majorHAnsi" w:cstheme="majorHAnsi"/>
                                  </w:rPr>
                                </w:pPr>
                                <w:r>
                                  <w:rPr>
                                    <w:rFonts w:asciiTheme="majorHAnsi" w:hAnsiTheme="majorHAnsi" w:cstheme="majorHAnsi"/>
                                  </w:rPr>
                                  <w:t>Address line 1</w:t>
                                </w:r>
                              </w:p>
                              <w:p w14:paraId="0BCC4A67" w14:textId="77777777" w:rsidR="00CE2891" w:rsidRDefault="00CE2891" w:rsidP="001125AC">
                                <w:pPr>
                                  <w:spacing w:after="60"/>
                                </w:pPr>
                                <w:r>
                                  <w:rPr>
                                    <w:rFonts w:asciiTheme="majorHAnsi" w:hAnsiTheme="majorHAnsi" w:cstheme="majorHAnsi"/>
                                  </w:rPr>
                                  <w:t>Address line 2</w:t>
                                </w:r>
                                <w:r>
                                  <w:rPr>
                                    <w:rFonts w:asciiTheme="majorHAnsi" w:hAnsiTheme="majorHAnsi" w:cstheme="majorHAnsi"/>
                                  </w:rPr>
                                  <w:br/>
                                  <w:t>Address line 3</w:t>
                                </w:r>
                              </w:p>
                            </w:sdtContent>
                          </w:sdt>
                          <w:p w14:paraId="374F166E" w14:textId="77777777" w:rsidR="00CE2891" w:rsidRPr="000365DD" w:rsidRDefault="00CE2891">
                            <w:pPr>
                              <w:rPr>
                                <w:rFonts w:asciiTheme="majorHAnsi" w:hAnsiTheme="majorHAnsi" w:cs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
                              <w:gridCol w:w="6557"/>
                            </w:tblGrid>
                            <w:tr w:rsidR="00CE2891" w:rsidRPr="000365DD" w14:paraId="487206A1" w14:textId="77777777" w:rsidTr="009F20B2">
                              <w:trPr>
                                <w:trHeight w:val="926"/>
                              </w:trPr>
                              <w:sdt>
                                <w:sdtPr>
                                  <w:rPr>
                                    <w:szCs w:val="16"/>
                                  </w:rPr>
                                  <w:tag w:val="backCompanyLegends"/>
                                  <w:id w:val="-1640572559"/>
                                  <w:lock w:val="contentLocked"/>
                                  <w15:dataBinding w:prefixMappings="" w:xpath="/root[1]/company[1]/companycontactlegend[1]" w:storeItemID="{AB11DF5D-B8DC-4408-9F44-22D964337533}"/>
                                </w:sdtPr>
                                <w:sdtEndPr/>
                                <w:sdtContent>
                                  <w:tc>
                                    <w:tcPr>
                                      <w:tcW w:w="284" w:type="dxa"/>
                                    </w:tcPr>
                                    <w:p w14:paraId="701C3899" w14:textId="77777777" w:rsidR="00CE2891" w:rsidRDefault="00CE2891" w:rsidP="004943F3">
                                      <w:pPr>
                                        <w:pStyle w:val="Companydetails"/>
                                        <w:rPr>
                                          <w:b/>
                                        </w:rPr>
                                      </w:pPr>
                                      <w:r>
                                        <w:rPr>
                                          <w:b/>
                                        </w:rPr>
                                        <w:t>T</w:t>
                                      </w:r>
                                    </w:p>
                                    <w:p w14:paraId="05B44018" w14:textId="77777777" w:rsidR="00CE2891" w:rsidRDefault="00CE2891" w:rsidP="004943F3">
                                      <w:pPr>
                                        <w:pStyle w:val="Companydetails"/>
                                        <w:rPr>
                                          <w:b/>
                                        </w:rPr>
                                      </w:pPr>
                                      <w:r>
                                        <w:rPr>
                                          <w:b/>
                                        </w:rPr>
                                        <w:t>F</w:t>
                                      </w:r>
                                    </w:p>
                                    <w:p w14:paraId="6F0B8B98" w14:textId="77777777" w:rsidR="00CE2891" w:rsidRDefault="00CE2891" w:rsidP="004943F3">
                                      <w:pPr>
                                        <w:pStyle w:val="Companydetails"/>
                                        <w:rPr>
                                          <w:b/>
                                        </w:rPr>
                                      </w:pPr>
                                      <w:r>
                                        <w:rPr>
                                          <w:b/>
                                        </w:rPr>
                                        <w:t>E</w:t>
                                      </w:r>
                                    </w:p>
                                    <w:p w14:paraId="28F72CDF" w14:textId="77777777" w:rsidR="00CE2891" w:rsidRPr="00700692" w:rsidRDefault="00CE2891" w:rsidP="004943F3">
                                      <w:pPr>
                                        <w:pStyle w:val="Companydetails"/>
                                      </w:pPr>
                                      <w:r>
                                        <w:rPr>
                                          <w:b/>
                                        </w:rPr>
                                        <w:t>W</w:t>
                                      </w:r>
                                    </w:p>
                                  </w:tc>
                                </w:sdtContent>
                              </w:sdt>
                              <w:sdt>
                                <w:sdtPr>
                                  <w:tag w:val="backCompanyContact"/>
                                  <w:id w:val="1030228113"/>
                                  <w:lock w:val="contentLocked"/>
                                  <w15:dataBinding w:prefixMappings="" w:xpath="/root[1]/company[1]/companycontactdetails[1]" w:storeItemID="{AB11DF5D-B8DC-4408-9F44-22D964337533}"/>
                                </w:sdtPr>
                                <w:sdtEndPr/>
                                <w:sdtContent>
                                  <w:tc>
                                    <w:tcPr>
                                      <w:tcW w:w="6557" w:type="dxa"/>
                                      <w:tcMar>
                                        <w:left w:w="0" w:type="dxa"/>
                                      </w:tcMar>
                                    </w:tcPr>
                                    <w:p w14:paraId="2D813B28" w14:textId="77777777" w:rsidR="00CE2891" w:rsidRDefault="00CE2891" w:rsidP="004943F3">
                                      <w:pPr>
                                        <w:pStyle w:val="Companydetails"/>
                                      </w:pPr>
                                      <w:r>
                                        <w:t>Company telephone</w:t>
                                      </w:r>
                                    </w:p>
                                    <w:p w14:paraId="51C746B2" w14:textId="77777777" w:rsidR="00CE2891" w:rsidRDefault="00CE2891" w:rsidP="004943F3">
                                      <w:pPr>
                                        <w:pStyle w:val="Companydetails"/>
                                      </w:pPr>
                                      <w:r>
                                        <w:t>Company fax</w:t>
                                      </w:r>
                                    </w:p>
                                    <w:p w14:paraId="64EFFA58" w14:textId="77777777" w:rsidR="00CE2891" w:rsidRDefault="00CE2891" w:rsidP="004943F3">
                                      <w:pPr>
                                        <w:pStyle w:val="Companydetails"/>
                                      </w:pPr>
                                      <w:r>
                                        <w:t>Company email</w:t>
                                      </w:r>
                                    </w:p>
                                    <w:p w14:paraId="65640072" w14:textId="77777777" w:rsidR="00CE2891" w:rsidRPr="00700692" w:rsidRDefault="00CE2891" w:rsidP="004943F3">
                                      <w:pPr>
                                        <w:pStyle w:val="Companydetails"/>
                                      </w:pPr>
                                      <w:r>
                                        <w:t>Company web</w:t>
                                      </w:r>
                                    </w:p>
                                  </w:tc>
                                </w:sdtContent>
                              </w:sdt>
                            </w:tr>
                          </w:tbl>
                          <w:p w14:paraId="597539EF" w14:textId="77777777" w:rsidR="00CE2891" w:rsidRPr="000365DD" w:rsidRDefault="00CE2891" w:rsidP="00CE2891">
                            <w:pPr>
                              <w:rPr>
                                <w:rFonts w:asciiTheme="majorHAnsi" w:hAnsiTheme="majorHAnsi" w:cstheme="majorHAnsi"/>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B011A" id="txtOfficeContactDetails" o:spid="_x0000_s1029" type="#_x0000_t202" style="position:absolute;margin-left:55.9pt;margin-top:70.9pt;width:449pt;height:382.9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" filled="f" stroked="f">
                <v:textbox inset="0,0,0,0">
                  <w:txbxContent>
                    <w:p w14:paraId="3494A198" w14:textId="77777777" w:rsidR="00CE2891" w:rsidRPr="0066103B" w:rsidRDefault="00CE2891" w:rsidP="001465A3">
                      <w:pPr>
                        <w:pStyle w:val="Companydetails"/>
                        <w:rPr>
                          <w:b/>
                          <w:color w:val="89C925" w:themeColor="accent1"/>
                          <w:lang w:val="en-GB"/>
                        </w:rPr>
                      </w:pPr>
                      <w:r w:rsidRPr="0066103B">
                        <w:rPr>
                          <w:b/>
                          <w:color w:val="89C925" w:themeColor="accent1"/>
                          <w:lang w:val="en-GB"/>
                        </w:rPr>
                        <w:t>Document prepared by</w:t>
                      </w:r>
                    </w:p>
                    <w:p w14:paraId="45080734" w14:textId="77777777" w:rsidR="00CE2891" w:rsidRPr="000365DD" w:rsidRDefault="00CE2891" w:rsidP="001465A3">
                      <w:pPr>
                        <w:pStyle w:val="Companydetails"/>
                        <w:rPr>
                          <w:lang w:val="en-GB"/>
                        </w:rPr>
                      </w:pPr>
                    </w:p>
                    <w:p w14:paraId="60093E90" w14:textId="77777777" w:rsidR="00CE2891" w:rsidRPr="001465A3" w:rsidRDefault="003B2FF3" w:rsidP="001465A3">
                      <w:pPr>
                        <w:pStyle w:val="Companydetails"/>
                        <w:rPr>
                          <w:b/>
                        </w:rPr>
                      </w:pPr>
                      <w:sdt>
                        <w:sdtPr>
                          <w:rPr>
                            <w:b/>
                          </w:rPr>
                          <w:tag w:val="backCompanyName"/>
                          <w:id w:val="-218747102"/>
                          <w:lock w:val="contentLocked"/>
                          <w:text/>
                        </w:sdtPr>
                        <w:sdtEndPr/>
                        <w:sdtContent>
                          <w:r w:rsidR="00CE2891">
                            <w:rPr>
                              <w:b/>
                            </w:rPr>
                            <w:t>Company name</w:t>
                          </w:r>
                        </w:sdtContent>
                      </w:sdt>
                    </w:p>
                    <w:sdt>
                      <w:sdtPr>
                        <w:rPr>
                          <w:rFonts w:asciiTheme="majorHAnsi" w:hAnsiTheme="majorHAnsi" w:cstheme="majorHAnsi"/>
                        </w:rPr>
                        <w:tag w:val="backCompanyDetails"/>
                        <w:id w:val="1830947286"/>
                        <w:lock w:val="contentLocked"/>
                      </w:sdtPr>
                      <w:sdtEndPr/>
                      <w:sdtContent>
                        <w:p w14:paraId="5DB210FF" w14:textId="77777777" w:rsidR="00CE2891" w:rsidRDefault="00CE2891" w:rsidP="001125AC">
                          <w:pPr>
                            <w:spacing w:after="60"/>
                            <w:rPr>
                              <w:rFonts w:asciiTheme="majorHAnsi" w:hAnsiTheme="majorHAnsi" w:cstheme="majorHAnsi"/>
                            </w:rPr>
                          </w:pPr>
                          <w:r>
                            <w:rPr>
                              <w:rFonts w:asciiTheme="majorHAnsi" w:hAnsiTheme="majorHAnsi" w:cstheme="majorHAnsi"/>
                            </w:rPr>
                            <w:t>Registration number</w:t>
                          </w:r>
                        </w:p>
                        <w:p w14:paraId="1342FC0D" w14:textId="77777777" w:rsidR="00CE2891" w:rsidRDefault="00CE2891" w:rsidP="001125AC">
                          <w:pPr>
                            <w:spacing w:after="60"/>
                            <w:rPr>
                              <w:rFonts w:asciiTheme="majorHAnsi" w:hAnsiTheme="majorHAnsi" w:cstheme="majorHAnsi"/>
                            </w:rPr>
                          </w:pPr>
                          <w:r>
                            <w:rPr>
                              <w:rFonts w:asciiTheme="majorHAnsi" w:hAnsiTheme="majorHAnsi" w:cstheme="majorHAnsi"/>
                            </w:rPr>
                            <w:t>Address line 1</w:t>
                          </w:r>
                        </w:p>
                        <w:p w14:paraId="0BCC4A67" w14:textId="77777777" w:rsidR="00CE2891" w:rsidRDefault="00CE2891" w:rsidP="001125AC">
                          <w:pPr>
                            <w:spacing w:after="60"/>
                          </w:pPr>
                          <w:r>
                            <w:rPr>
                              <w:rFonts w:asciiTheme="majorHAnsi" w:hAnsiTheme="majorHAnsi" w:cstheme="majorHAnsi"/>
                            </w:rPr>
                            <w:t>Address line 2</w:t>
                          </w:r>
                          <w:r>
                            <w:rPr>
                              <w:rFonts w:asciiTheme="majorHAnsi" w:hAnsiTheme="majorHAnsi" w:cstheme="majorHAnsi"/>
                            </w:rPr>
                            <w:br/>
                            <w:t>Address line 3</w:t>
                          </w:r>
                        </w:p>
                      </w:sdtContent>
                    </w:sdt>
                    <w:p w14:paraId="374F166E" w14:textId="77777777" w:rsidR="00CE2891" w:rsidRPr="000365DD" w:rsidRDefault="00CE2891">
                      <w:pPr>
                        <w:rPr>
                          <w:rFonts w:asciiTheme="majorHAnsi" w:hAnsiTheme="majorHAnsi" w:cs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
                        <w:gridCol w:w="6557"/>
                      </w:tblGrid>
                      <w:tr w:rsidR="00CE2891" w:rsidRPr="000365DD" w14:paraId="487206A1" w14:textId="77777777" w:rsidTr="009F20B2">
                        <w:trPr>
                          <w:trHeight w:val="926"/>
                        </w:trPr>
                        <w:sdt>
                          <w:sdtPr>
                            <w:rPr>
                              <w:szCs w:val="16"/>
                            </w:rPr>
                            <w:tag w:val="backCompanyLegends"/>
                            <w:id w:val="-1640572559"/>
                            <w:lock w:val="contentLocked"/>
                            <w15:dataBinding w:prefixMappings="" w:xpath="/root[1]/company[1]/companycontactlegend[1]" w:storeItemID="{AB11DF5D-B8DC-4408-9F44-22D964337533}"/>
                          </w:sdtPr>
                          <w:sdtEndPr/>
                          <w:sdtContent>
                            <w:tc>
                              <w:tcPr>
                                <w:tcW w:w="284" w:type="dxa"/>
                              </w:tcPr>
                              <w:p w14:paraId="701C3899" w14:textId="77777777" w:rsidR="00CE2891" w:rsidRDefault="00CE2891" w:rsidP="004943F3">
                                <w:pPr>
                                  <w:pStyle w:val="Companydetails"/>
                                  <w:rPr>
                                    <w:b/>
                                  </w:rPr>
                                </w:pPr>
                                <w:r>
                                  <w:rPr>
                                    <w:b/>
                                  </w:rPr>
                                  <w:t>T</w:t>
                                </w:r>
                              </w:p>
                              <w:p w14:paraId="05B44018" w14:textId="77777777" w:rsidR="00CE2891" w:rsidRDefault="00CE2891" w:rsidP="004943F3">
                                <w:pPr>
                                  <w:pStyle w:val="Companydetails"/>
                                  <w:rPr>
                                    <w:b/>
                                  </w:rPr>
                                </w:pPr>
                                <w:r>
                                  <w:rPr>
                                    <w:b/>
                                  </w:rPr>
                                  <w:t>F</w:t>
                                </w:r>
                              </w:p>
                              <w:p w14:paraId="6F0B8B98" w14:textId="77777777" w:rsidR="00CE2891" w:rsidRDefault="00CE2891" w:rsidP="004943F3">
                                <w:pPr>
                                  <w:pStyle w:val="Companydetails"/>
                                  <w:rPr>
                                    <w:b/>
                                  </w:rPr>
                                </w:pPr>
                                <w:r>
                                  <w:rPr>
                                    <w:b/>
                                  </w:rPr>
                                  <w:t>E</w:t>
                                </w:r>
                              </w:p>
                              <w:p w14:paraId="28F72CDF" w14:textId="77777777" w:rsidR="00CE2891" w:rsidRPr="00700692" w:rsidRDefault="00CE2891" w:rsidP="004943F3">
                                <w:pPr>
                                  <w:pStyle w:val="Companydetails"/>
                                </w:pPr>
                                <w:r>
                                  <w:rPr>
                                    <w:b/>
                                  </w:rPr>
                                  <w:t>W</w:t>
                                </w:r>
                              </w:p>
                            </w:tc>
                          </w:sdtContent>
                        </w:sdt>
                        <w:sdt>
                          <w:sdtPr>
                            <w:tag w:val="backCompanyContact"/>
                            <w:id w:val="1030228113"/>
                            <w:lock w:val="contentLocked"/>
                            <w15:dataBinding w:prefixMappings="" w:xpath="/root[1]/company[1]/companycontactdetails[1]" w:storeItemID="{AB11DF5D-B8DC-4408-9F44-22D964337533}"/>
                          </w:sdtPr>
                          <w:sdtEndPr/>
                          <w:sdtContent>
                            <w:tc>
                              <w:tcPr>
                                <w:tcW w:w="6557" w:type="dxa"/>
                                <w:tcMar>
                                  <w:left w:w="0" w:type="dxa"/>
                                </w:tcMar>
                              </w:tcPr>
                              <w:p w14:paraId="2D813B28" w14:textId="77777777" w:rsidR="00CE2891" w:rsidRDefault="00CE2891" w:rsidP="004943F3">
                                <w:pPr>
                                  <w:pStyle w:val="Companydetails"/>
                                </w:pPr>
                                <w:r>
                                  <w:t>Company telephone</w:t>
                                </w:r>
                              </w:p>
                              <w:p w14:paraId="51C746B2" w14:textId="77777777" w:rsidR="00CE2891" w:rsidRDefault="00CE2891" w:rsidP="004943F3">
                                <w:pPr>
                                  <w:pStyle w:val="Companydetails"/>
                                </w:pPr>
                                <w:r>
                                  <w:t>Company fax</w:t>
                                </w:r>
                              </w:p>
                              <w:p w14:paraId="64EFFA58" w14:textId="77777777" w:rsidR="00CE2891" w:rsidRDefault="00CE2891" w:rsidP="004943F3">
                                <w:pPr>
                                  <w:pStyle w:val="Companydetails"/>
                                </w:pPr>
                                <w:r>
                                  <w:t>Company email</w:t>
                                </w:r>
                              </w:p>
                              <w:p w14:paraId="65640072" w14:textId="77777777" w:rsidR="00CE2891" w:rsidRPr="00700692" w:rsidRDefault="00CE2891" w:rsidP="004943F3">
                                <w:pPr>
                                  <w:pStyle w:val="Companydetails"/>
                                </w:pPr>
                                <w:r>
                                  <w:t>Company web</w:t>
                                </w:r>
                              </w:p>
                            </w:tc>
                          </w:sdtContent>
                        </w:sdt>
                      </w:tr>
                    </w:tbl>
                    <w:p w14:paraId="597539EF" w14:textId="77777777" w:rsidR="00CE2891" w:rsidRPr="000365DD" w:rsidRDefault="00CE2891" w:rsidP="00CE2891">
                      <w:pPr>
                        <w:rPr>
                          <w:rFonts w:asciiTheme="majorHAnsi" w:hAnsiTheme="majorHAnsi" w:cstheme="majorHAnsi"/>
                        </w:rPr>
                      </w:pPr>
                    </w:p>
                  </w:txbxContent>
                </v:textbox>
                <w10:wrap type="square" anchorx="page" anchory="page"/>
                <w10:anchorlock/>
              </v:shape>
            </w:pict>
          </mc:Fallback>
        </mc:AlternateContent>
      </w:r>
      <w:r>
        <w:rPr>
          <w:noProof/>
        </w:rPr>
        <w:drawing>
          <wp:anchor distT="0" distB="0" distL="114300" distR="114300" simplePos="0" relativeHeight="251780096" behindDoc="1" locked="1" layoutInCell="1" allowOverlap="1" wp14:anchorId="621B9FA2" wp14:editId="58C80495">
            <wp:simplePos x="0" y="0"/>
            <wp:positionH relativeFrom="page">
              <wp:align>left</wp:align>
            </wp:positionH>
            <wp:positionV relativeFrom="page">
              <wp:align>top</wp:align>
            </wp:positionV>
            <wp:extent cx="7558405" cy="10691495"/>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58767" cy="10692000"/>
                    </a:xfrm>
                    <a:prstGeom prst="rect">
                      <a:avLst/>
                    </a:prstGeom>
                  </pic:spPr>
                </pic:pic>
              </a:graphicData>
            </a:graphic>
            <wp14:sizeRelH relativeFrom="margin">
              <wp14:pctWidth>0</wp14:pctWidth>
            </wp14:sizeRelH>
            <wp14:sizeRelV relativeFrom="margin">
              <wp14:pctHeight>0</wp14:pctHeight>
            </wp14:sizeRelV>
          </wp:anchor>
        </w:drawing>
      </w:r>
    </w:p>
    <w:sectPr w:rsidR="00CE2891" w:rsidRPr="00A26B34" w:rsidSect="00653B85">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79F01" w14:textId="77777777" w:rsidR="003B2FF3" w:rsidRPr="004C1DCF" w:rsidRDefault="003B2FF3" w:rsidP="006A5EA5">
      <w:r w:rsidRPr="004C1DCF">
        <w:separator/>
      </w:r>
    </w:p>
  </w:endnote>
  <w:endnote w:type="continuationSeparator" w:id="0">
    <w:p w14:paraId="5B13516B" w14:textId="77777777" w:rsidR="003B2FF3" w:rsidRPr="004C1DCF" w:rsidRDefault="003B2FF3" w:rsidP="006A5EA5">
      <w:r w:rsidRPr="004C1DC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7D60E" w14:textId="77777777" w:rsidR="00DF34FD" w:rsidRPr="00E96BF4" w:rsidRDefault="00E96BF4" w:rsidP="00E96BF4">
    <w:pPr>
      <w:pStyle w:val="Footer"/>
    </w:pPr>
    <w:r w:rsidRPr="000365DD">
      <w:rPr>
        <w:noProof/>
      </w:rPr>
      <mc:AlternateContent>
        <mc:Choice Requires="wps">
          <w:drawing>
            <wp:anchor distT="45720" distB="45720" distL="114300" distR="114300" simplePos="0" relativeHeight="251729920" behindDoc="0" locked="0" layoutInCell="1" allowOverlap="1" wp14:anchorId="63B6FDA1" wp14:editId="7E2CF5E8">
              <wp:simplePos x="0" y="0"/>
              <wp:positionH relativeFrom="margin">
                <wp:align>left</wp:align>
              </wp:positionH>
              <wp:positionV relativeFrom="page">
                <wp:posOffset>10255250</wp:posOffset>
              </wp:positionV>
              <wp:extent cx="1854000" cy="255600"/>
              <wp:effectExtent l="0" t="0" r="13335" b="11430"/>
              <wp:wrapSquare wrapText="bothSides"/>
              <wp:docPr id="17" name="Contents 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000" cy="255600"/>
                      </a:xfrm>
                      <a:prstGeom prst="rect">
                        <a:avLst/>
                      </a:prstGeom>
                      <a:noFill/>
                      <a:ln w="9525">
                        <a:noFill/>
                        <a:miter lim="800000"/>
                        <a:headEnd/>
                        <a:tailEnd/>
                      </a:ln>
                    </wps:spPr>
                    <wps:txbx>
                      <w:txbxContent>
                        <w:sdt>
                          <w:sdtPr>
                            <w:rPr>
                              <w:noProof/>
                              <w:szCs w:val="12"/>
                            </w:rPr>
                            <w:alias w:val="Footer Logo"/>
                            <w:tag w:val="FooterLogo"/>
                            <w:id w:val="-571502727"/>
                            <w:dataBinding w:xpath="/ns0:customtags/ns0:document/ns0:logos/ns0:toc" w:storeItemID="{9B3C78B6-CD0D-4701-BBCE-1F3CCB4228DA}"/>
                            <w:picture/>
                          </w:sdtPr>
                          <w:sdtEndPr/>
                          <w:sdtContent>
                            <w:p w14:paraId="514244E4" w14:textId="77777777" w:rsidR="00E96BF4" w:rsidRPr="004C1DCF" w:rsidRDefault="00E96BF4" w:rsidP="00E96BF4">
                              <w:pPr>
                                <w:pStyle w:val="Footer"/>
                                <w:rPr>
                                  <w:noProof/>
                                  <w:szCs w:val="12"/>
                                </w:rPr>
                              </w:pPr>
                              <w:r w:rsidRPr="004C1DCF">
                                <w:rPr>
                                  <w:noProof/>
                                  <w:szCs w:val="12"/>
                                  <w:lang w:val="en-US"/>
                                </w:rPr>
                                <w:drawing>
                                  <wp:inline distT="0" distB="0" distL="0" distR="0" wp14:anchorId="52C34964" wp14:editId="28E352DA">
                                    <wp:extent cx="755906" cy="195072"/>
                                    <wp:effectExtent l="0" t="0" r="6350" b="0"/>
                                    <wp:docPr id="1" name="Picture 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6FDA1" id="_x0000_t202" coordsize="21600,21600" o:spt="202" path="m,l,21600r21600,l21600,xe">
              <v:stroke joinstyle="miter"/>
              <v:path gradientshapeok="t" o:connecttype="rect"/>
            </v:shapetype>
            <v:shape id="Contents Footer" o:spid="_x0000_s1030" type="#_x0000_t202" style="position:absolute;margin-left:0;margin-top:807.5pt;width:146pt;height:20.15pt;z-index:25172992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" filled="f" stroked="f">
              <v:textbox inset="0,0,0,0">
                <w:txbxContent>
                  <w:sdt>
                    <w:sdtPr>
                      <w:rPr>
                        <w:noProof/>
                        <w:szCs w:val="12"/>
                      </w:rPr>
                      <w:alias w:val="Footer Logo"/>
                      <w:tag w:val="FooterLogo"/>
                      <w:id w:val="-571502727"/>
                      <w:dataBinding w:xpath="/ns0:customtags/ns0:document/ns0:logos/ns0:toc" w:storeItemID="{9B3C78B6-CD0D-4701-BBCE-1F3CCB4228DA}"/>
                      <w:picture/>
                    </w:sdtPr>
                    <w:sdtEndPr/>
                    <w:sdtContent>
                      <w:p w14:paraId="514244E4" w14:textId="77777777" w:rsidR="00E96BF4" w:rsidRPr="004C1DCF" w:rsidRDefault="00E96BF4" w:rsidP="00E96BF4">
                        <w:pPr>
                          <w:pStyle w:val="Footer"/>
                          <w:rPr>
                            <w:noProof/>
                            <w:szCs w:val="12"/>
                          </w:rPr>
                        </w:pPr>
                        <w:r w:rsidRPr="004C1DCF">
                          <w:rPr>
                            <w:noProof/>
                            <w:szCs w:val="12"/>
                            <w:lang w:val="en-US"/>
                          </w:rPr>
                          <w:drawing>
                            <wp:inline distT="0" distB="0" distL="0" distR="0" wp14:anchorId="52C34964" wp14:editId="28E352DA">
                              <wp:extent cx="755906" cy="195072"/>
                              <wp:effectExtent l="0" t="0" r="6350" b="0"/>
                              <wp:docPr id="1" name="Picture 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txbxContent>
              </v:textbox>
              <w10:wrap type="square"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4578C" w14:textId="77777777" w:rsidR="00CE2891" w:rsidRPr="00AC484A" w:rsidRDefault="00CE2891" w:rsidP="00AC484A">
    <w:pPr>
      <w:pStyle w:val="Footer"/>
      <w:jc w:val="right"/>
      <w:rPr>
        <w:sz w:val="4"/>
        <w:szCs w:val="12"/>
      </w:rPr>
    </w:pPr>
    <w:bookmarkStart w:id="3" w:name="_Hlk52537512"/>
    <w:bookmarkStart w:id="4" w:name="_Hlk52537513"/>
    <w:r>
      <w:rPr>
        <w:noProof/>
        <w:sz w:val="4"/>
        <w:szCs w:val="12"/>
      </w:rPr>
      <mc:AlternateContent>
        <mc:Choice Requires="wps">
          <w:drawing>
            <wp:anchor distT="0" distB="0" distL="114300" distR="114300" simplePos="0" relativeHeight="251732992" behindDoc="1" locked="1" layoutInCell="1" allowOverlap="1" wp14:anchorId="1DE2BF1E" wp14:editId="1ECAA2DD">
              <wp:simplePos x="0" y="0"/>
              <wp:positionH relativeFrom="column">
                <wp:align>right</wp:align>
              </wp:positionH>
              <wp:positionV relativeFrom="bottomMargin">
                <wp:align>top</wp:align>
              </wp:positionV>
              <wp:extent cx="4860000" cy="32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60000" cy="324000"/>
                      </a:xfrm>
                      <a:prstGeom prst="rect">
                        <a:avLst/>
                      </a:prstGeom>
                      <a:noFill/>
                      <a:ln w="6350">
                        <a:noFill/>
                      </a:ln>
                    </wps:spPr>
                    <wps:txbx>
                      <w:txbxContent>
                        <w:tbl>
                          <w:tblPr>
                            <w:tblStyle w:val="TableGrid"/>
                            <w:tblW w:w="748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73"/>
                            <w:gridCol w:w="170"/>
                            <w:gridCol w:w="340"/>
                          </w:tblGrid>
                          <w:tr w:rsidR="00CE2891" w14:paraId="5108CEA7" w14:textId="77777777" w:rsidTr="00541278">
                            <w:trPr>
                              <w:jc w:val="right"/>
                            </w:trPr>
                            <w:tc>
                              <w:tcPr>
                                <w:tcW w:w="6973" w:type="dxa"/>
                              </w:tcPr>
                              <w:p w14:paraId="6D20A1E4" w14:textId="77777777" w:rsidR="00CE2891" w:rsidRDefault="003B2FF3" w:rsidP="009823F1">
                                <w:pPr>
                                  <w:pStyle w:val="Footer"/>
                                  <w:tabs>
                                    <w:tab w:val="clear" w:pos="4513"/>
                                    <w:tab w:val="clear" w:pos="9026"/>
                                  </w:tabs>
                                  <w:jc w:val="right"/>
                                </w:pPr>
                                <w:sdt>
                                  <w:sdtPr>
                                    <w:rPr>
                                      <w:szCs w:val="12"/>
                                    </w:rPr>
                                    <w:tag w:val="footerProjectName"/>
                                    <w:id w:val="642933658"/>
                                    <w:showingPlcHdr/>
                                    <w:dataBinding w:prefixMappings="xmlns:ns0='https://aurecongroup.sharepoint.com/sites/hive/Clients/WinningWork/Templates' " w:xpath="/ns0:customtags[1]/ns0:project[1]/ns0:name[1]" w:storeItemID="{9B3C78B6-CD0D-4701-BBCE-1F3CCB4228DA}"/>
                                    <w:text/>
                                  </w:sdtPr>
                                  <w:sdtEndPr/>
                                  <w:sdtContent>
                                    <w:r w:rsidR="00CE2891" w:rsidRPr="000365DD">
                                      <w:rPr>
                                        <w:rStyle w:val="PlaceholderText"/>
                                        <w:szCs w:val="12"/>
                                      </w:rPr>
                                      <w:t>Project name</w:t>
                                    </w:r>
                                  </w:sdtContent>
                                </w:sdt>
                                <w:r w:rsidR="00CE2891" w:rsidRPr="000365DD">
                                  <w:rPr>
                                    <w:szCs w:val="12"/>
                                  </w:rPr>
                                  <w:t xml:space="preserve">, </w:t>
                                </w:r>
                                <w:sdt>
                                  <w:sdtPr>
                                    <w:rPr>
                                      <w:szCs w:val="12"/>
                                    </w:rPr>
                                    <w:tag w:val="footerDate"/>
                                    <w:id w:val="1349902305"/>
                                    <w:dataBinding w:xpath="/ns0:customtags/ns0:project/ns0:date" w:storeItemID="{9B3C78B6-CD0D-4701-BBCE-1F3CCB4228DA}"/>
                                    <w:date>
                                      <w:dateFormat w:val="YYYY-MM-DD"/>
                                      <w:lid w:val="en-GB"/>
                                      <w:storeMappedDataAs w:val="dateTime"/>
                                      <w:calendar w:val="gregorian"/>
                                    </w:date>
                                  </w:sdtPr>
                                  <w:sdtEndPr/>
                                  <w:sdtContent>
                                    <w:r w:rsidR="00CE2891">
                                      <w:rPr>
                                        <w:szCs w:val="12"/>
                                      </w:rPr>
                                      <w:t>Select date</w:t>
                                    </w:r>
                                  </w:sdtContent>
                                </w:sdt>
                              </w:p>
                            </w:tc>
                            <w:tc>
                              <w:tcPr>
                                <w:tcW w:w="170" w:type="dxa"/>
                              </w:tcPr>
                              <w:p w14:paraId="17EFAB08" w14:textId="77777777" w:rsidR="00CE2891" w:rsidRDefault="00CE2891" w:rsidP="009823F1">
                                <w:pPr>
                                  <w:pStyle w:val="Footer"/>
                                  <w:tabs>
                                    <w:tab w:val="clear" w:pos="4513"/>
                                    <w:tab w:val="clear" w:pos="9026"/>
                                  </w:tabs>
                                  <w:jc w:val="right"/>
                                </w:pPr>
                              </w:p>
                            </w:tc>
                            <w:tc>
                              <w:tcPr>
                                <w:tcW w:w="340" w:type="dxa"/>
                              </w:tcPr>
                              <w:p w14:paraId="6081077A" w14:textId="77777777" w:rsidR="00CE2891" w:rsidRDefault="00CE2891" w:rsidP="009823F1">
                                <w:pPr>
                                  <w:pStyle w:val="Footer"/>
                                  <w:tabs>
                                    <w:tab w:val="clear" w:pos="4513"/>
                                    <w:tab w:val="clear" w:pos="9026"/>
                                  </w:tabs>
                                  <w:jc w:val="center"/>
                                </w:pPr>
                                <w:r w:rsidRPr="00F97D14">
                                  <w:rPr>
                                    <w:b/>
                                    <w:color w:val="FFFFFF" w:themeColor="background1"/>
                                    <w:szCs w:val="12"/>
                                  </w:rPr>
                                  <w:fldChar w:fldCharType="begin"/>
                                </w:r>
                                <w:r w:rsidRPr="00F97D14">
                                  <w:rPr>
                                    <w:b/>
                                    <w:color w:val="FFFFFF" w:themeColor="background1"/>
                                    <w:szCs w:val="12"/>
                                  </w:rPr>
                                  <w:instrText xml:space="preserve"> PAGE   \* MERGEFORMAT </w:instrText>
                                </w:r>
                                <w:r w:rsidRPr="00F97D14">
                                  <w:rPr>
                                    <w:b/>
                                    <w:color w:val="FFFFFF" w:themeColor="background1"/>
                                    <w:szCs w:val="12"/>
                                  </w:rPr>
                                  <w:fldChar w:fldCharType="separate"/>
                                </w:r>
                                <w:r>
                                  <w:rPr>
                                    <w:b/>
                                    <w:color w:val="FFFFFF" w:themeColor="background1"/>
                                    <w:szCs w:val="12"/>
                                  </w:rPr>
                                  <w:t>1</w:t>
                                </w:r>
                                <w:r w:rsidRPr="00F97D14">
                                  <w:rPr>
                                    <w:b/>
                                    <w:noProof/>
                                    <w:color w:val="FFFFFF" w:themeColor="background1"/>
                                    <w:szCs w:val="12"/>
                                  </w:rPr>
                                  <w:fldChar w:fldCharType="end"/>
                                </w:r>
                              </w:p>
                            </w:tc>
                          </w:tr>
                        </w:tbl>
                        <w:p w14:paraId="59ECB5C2" w14:textId="77777777" w:rsidR="00CE2891" w:rsidRDefault="00CE2891" w:rsidP="00AC484A">
                          <w:pPr>
                            <w:pStyle w:val="Footer"/>
                            <w:tabs>
                              <w:tab w:val="clear" w:pos="4513"/>
                              <w:tab w:val="clear" w:pos="9026"/>
                            </w:tabs>
                            <w:jc w:val="right"/>
                          </w:pPr>
                        </w:p>
                      </w:txbxContent>
                    </wps:txbx>
                    <wps:bodyPr rot="0" spcFirstLastPara="0" vertOverflow="overflow" horzOverflow="overflow" vert="horz" wrap="square" lIns="91440" tIns="864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2BF1E" id="_x0000_t202" coordsize="21600,21600" o:spt="202" path="m,l,21600r21600,l21600,xe">
              <v:stroke joinstyle="miter"/>
              <v:path gradientshapeok="t" o:connecttype="rect"/>
            </v:shapetype>
            <v:shape id="Text Box 4" o:spid="_x0000_s1031" type="#_x0000_t202" style="position:absolute;left:0;text-align:left;margin-left:331.5pt;margin-top:0;width:382.7pt;height:25.5pt;z-index:-251583488;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" filled="f" stroked="f" strokeweight=".5pt">
              <v:textbox inset=",2.4mm,0">
                <w:txbxContent>
                  <w:tbl>
                    <w:tblPr>
                      <w:tblStyle w:val="TableGrid"/>
                      <w:tblW w:w="748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73"/>
                      <w:gridCol w:w="170"/>
                      <w:gridCol w:w="340"/>
                    </w:tblGrid>
                    <w:tr w:rsidR="00CE2891" w14:paraId="5108CEA7" w14:textId="77777777" w:rsidTr="00541278">
                      <w:trPr>
                        <w:jc w:val="right"/>
                      </w:trPr>
                      <w:tc>
                        <w:tcPr>
                          <w:tcW w:w="6973" w:type="dxa"/>
                        </w:tcPr>
                        <w:p w14:paraId="6D20A1E4" w14:textId="77777777" w:rsidR="00CE2891" w:rsidRDefault="003B2FF3" w:rsidP="009823F1">
                          <w:pPr>
                            <w:pStyle w:val="Footer"/>
                            <w:tabs>
                              <w:tab w:val="clear" w:pos="4513"/>
                              <w:tab w:val="clear" w:pos="9026"/>
                            </w:tabs>
                            <w:jc w:val="right"/>
                          </w:pPr>
                          <w:sdt>
                            <w:sdtPr>
                              <w:rPr>
                                <w:szCs w:val="12"/>
                              </w:rPr>
                              <w:tag w:val="footerProjectName"/>
                              <w:id w:val="642933658"/>
                              <w:showingPlcHdr/>
                              <w:dataBinding w:prefixMappings="xmlns:ns0='https://aurecongroup.sharepoint.com/sites/hive/Clients/WinningWork/Templates' " w:xpath="/ns0:customtags[1]/ns0:project[1]/ns0:name[1]" w:storeItemID="{9B3C78B6-CD0D-4701-BBCE-1F3CCB4228DA}"/>
                              <w:text/>
                            </w:sdtPr>
                            <w:sdtEndPr/>
                            <w:sdtContent>
                              <w:r w:rsidR="00CE2891" w:rsidRPr="000365DD">
                                <w:rPr>
                                  <w:rStyle w:val="PlaceholderText"/>
                                  <w:szCs w:val="12"/>
                                </w:rPr>
                                <w:t>Project name</w:t>
                              </w:r>
                            </w:sdtContent>
                          </w:sdt>
                          <w:r w:rsidR="00CE2891" w:rsidRPr="000365DD">
                            <w:rPr>
                              <w:szCs w:val="12"/>
                            </w:rPr>
                            <w:t xml:space="preserve">, </w:t>
                          </w:r>
                          <w:sdt>
                            <w:sdtPr>
                              <w:rPr>
                                <w:szCs w:val="12"/>
                              </w:rPr>
                              <w:tag w:val="footerDate"/>
                              <w:id w:val="1349902305"/>
                              <w:dataBinding w:xpath="/ns0:customtags/ns0:project/ns0:date" w:storeItemID="{9B3C78B6-CD0D-4701-BBCE-1F3CCB4228DA}"/>
                              <w:date>
                                <w:dateFormat w:val="YYYY-MM-DD"/>
                                <w:lid w:val="en-GB"/>
                                <w:storeMappedDataAs w:val="dateTime"/>
                                <w:calendar w:val="gregorian"/>
                              </w:date>
                            </w:sdtPr>
                            <w:sdtEndPr/>
                            <w:sdtContent>
                              <w:r w:rsidR="00CE2891">
                                <w:rPr>
                                  <w:szCs w:val="12"/>
                                </w:rPr>
                                <w:t>Select date</w:t>
                              </w:r>
                            </w:sdtContent>
                          </w:sdt>
                        </w:p>
                      </w:tc>
                      <w:tc>
                        <w:tcPr>
                          <w:tcW w:w="170" w:type="dxa"/>
                        </w:tcPr>
                        <w:p w14:paraId="17EFAB08" w14:textId="77777777" w:rsidR="00CE2891" w:rsidRDefault="00CE2891" w:rsidP="009823F1">
                          <w:pPr>
                            <w:pStyle w:val="Footer"/>
                            <w:tabs>
                              <w:tab w:val="clear" w:pos="4513"/>
                              <w:tab w:val="clear" w:pos="9026"/>
                            </w:tabs>
                            <w:jc w:val="right"/>
                          </w:pPr>
                        </w:p>
                      </w:tc>
                      <w:tc>
                        <w:tcPr>
                          <w:tcW w:w="340" w:type="dxa"/>
                        </w:tcPr>
                        <w:p w14:paraId="6081077A" w14:textId="77777777" w:rsidR="00CE2891" w:rsidRDefault="00CE2891" w:rsidP="009823F1">
                          <w:pPr>
                            <w:pStyle w:val="Footer"/>
                            <w:tabs>
                              <w:tab w:val="clear" w:pos="4513"/>
                              <w:tab w:val="clear" w:pos="9026"/>
                            </w:tabs>
                            <w:jc w:val="center"/>
                          </w:pPr>
                          <w:r w:rsidRPr="00F97D14">
                            <w:rPr>
                              <w:b/>
                              <w:color w:val="FFFFFF" w:themeColor="background1"/>
                              <w:szCs w:val="12"/>
                            </w:rPr>
                            <w:fldChar w:fldCharType="begin"/>
                          </w:r>
                          <w:r w:rsidRPr="00F97D14">
                            <w:rPr>
                              <w:b/>
                              <w:color w:val="FFFFFF" w:themeColor="background1"/>
                              <w:szCs w:val="12"/>
                            </w:rPr>
                            <w:instrText xml:space="preserve"> PAGE   \* MERGEFORMAT </w:instrText>
                          </w:r>
                          <w:r w:rsidRPr="00F97D14">
                            <w:rPr>
                              <w:b/>
                              <w:color w:val="FFFFFF" w:themeColor="background1"/>
                              <w:szCs w:val="12"/>
                            </w:rPr>
                            <w:fldChar w:fldCharType="separate"/>
                          </w:r>
                          <w:r>
                            <w:rPr>
                              <w:b/>
                              <w:color w:val="FFFFFF" w:themeColor="background1"/>
                              <w:szCs w:val="12"/>
                            </w:rPr>
                            <w:t>1</w:t>
                          </w:r>
                          <w:r w:rsidRPr="00F97D14">
                            <w:rPr>
                              <w:b/>
                              <w:noProof/>
                              <w:color w:val="FFFFFF" w:themeColor="background1"/>
                              <w:szCs w:val="12"/>
                            </w:rPr>
                            <w:fldChar w:fldCharType="end"/>
                          </w:r>
                        </w:p>
                      </w:tc>
                    </w:tr>
                  </w:tbl>
                  <w:p w14:paraId="59ECB5C2" w14:textId="77777777" w:rsidR="00CE2891" w:rsidRDefault="00CE2891" w:rsidP="00AC484A">
                    <w:pPr>
                      <w:pStyle w:val="Footer"/>
                      <w:tabs>
                        <w:tab w:val="clear" w:pos="4513"/>
                        <w:tab w:val="clear" w:pos="9026"/>
                      </w:tabs>
                      <w:jc w:val="right"/>
                    </w:pPr>
                  </w:p>
                </w:txbxContent>
              </v:textbox>
              <w10:wrap anchory="margin"/>
              <w10:anchorlock/>
            </v:shape>
          </w:pict>
        </mc:Fallback>
      </mc:AlternateContent>
    </w:r>
    <w:r>
      <w:rPr>
        <w:noProof/>
        <w:sz w:val="4"/>
        <w:szCs w:val="12"/>
      </w:rPr>
      <mc:AlternateContent>
        <mc:Choice Requires="wps">
          <w:drawing>
            <wp:anchor distT="0" distB="0" distL="114300" distR="114300" simplePos="0" relativeHeight="251734016" behindDoc="1" locked="1" layoutInCell="1" allowOverlap="1" wp14:anchorId="5ED6BE44" wp14:editId="6F4E2991">
              <wp:simplePos x="0" y="0"/>
              <wp:positionH relativeFrom="column">
                <wp:align>left</wp:align>
              </wp:positionH>
              <wp:positionV relativeFrom="bottomMargin">
                <wp:align>top</wp:align>
              </wp:positionV>
              <wp:extent cx="1137600" cy="24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137600" cy="248400"/>
                      </a:xfrm>
                      <a:prstGeom prst="rect">
                        <a:avLst/>
                      </a:prstGeom>
                      <a:noFill/>
                      <a:ln w="6350">
                        <a:noFill/>
                      </a:ln>
                    </wps:spPr>
                    <wps:txbx>
                      <w:txbxContent>
                        <w:sdt>
                          <w:sdtPr>
                            <w:rPr>
                              <w:noProof/>
                              <w:szCs w:val="12"/>
                            </w:rPr>
                            <w:alias w:val="Footer Logo"/>
                            <w:tag w:val="FooterLogo"/>
                            <w:id w:val="2125256751"/>
                            <w:dataBinding w:xpath="/ns0:customtags/ns0:document/ns0:logos/ns0:toc" w:storeItemID="{9B3C78B6-CD0D-4701-BBCE-1F3CCB4228DA}"/>
                            <w:picture/>
                          </w:sdtPr>
                          <w:sdtEndPr/>
                          <w:sdtContent>
                            <w:p w14:paraId="19ABB00A" w14:textId="77777777" w:rsidR="00CE2891" w:rsidRDefault="00CE2891" w:rsidP="00AC484A">
                              <w:pPr>
                                <w:pStyle w:val="Footer"/>
                                <w:rPr>
                                  <w:noProof/>
                                  <w:sz w:val="20"/>
                                  <w:szCs w:val="12"/>
                                </w:rPr>
                              </w:pPr>
                              <w:r w:rsidRPr="004C1DCF">
                                <w:rPr>
                                  <w:noProof/>
                                  <w:szCs w:val="12"/>
                                  <w:lang w:val="en-US"/>
                                </w:rPr>
                                <w:drawing>
                                  <wp:inline distT="0" distB="0" distL="0" distR="0" wp14:anchorId="33EE40A6" wp14:editId="5632F6C5">
                                    <wp:extent cx="755906" cy="195072"/>
                                    <wp:effectExtent l="0" t="0" r="6350" b="0"/>
                                    <wp:docPr id="578" name="Picture 578"/>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p w14:paraId="6A8D3A1C" w14:textId="77777777" w:rsidR="00CE2891" w:rsidRDefault="00CE2891" w:rsidP="00AC484A">
                          <w:pPr>
                            <w:pStyle w:val="Footer"/>
                          </w:pPr>
                        </w:p>
                      </w:txbxContent>
                    </wps:txbx>
                    <wps:bodyPr rot="0" spcFirstLastPara="0" vertOverflow="overflow" horzOverflow="overflow" vert="horz" wrap="square" lIns="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BE44" id="_x0000_s1032" type="#_x0000_t202" style="position:absolute;left:0;text-align:left;margin-left:0;margin-top:0;width:89.55pt;height:19.55pt;z-index:-251582464;visibility:visible;mso-wrap-style:square;mso-width-percent:0;mso-height-percent:0;mso-wrap-distance-left:9pt;mso-wrap-distance-top:0;mso-wrap-distance-right:9pt;mso-wrap-distance-bottom:0;mso-position-horizontal:left;mso-position-horizontal-relative:text;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" filled="f" stroked="f" strokeweight=".5pt">
              <v:textbox inset="0,0">
                <w:txbxContent>
                  <w:sdt>
                    <w:sdtPr>
                      <w:rPr>
                        <w:noProof/>
                        <w:szCs w:val="12"/>
                      </w:rPr>
                      <w:alias w:val="Footer Logo"/>
                      <w:tag w:val="FooterLogo"/>
                      <w:id w:val="2125256751"/>
                      <w:dataBinding w:xpath="/ns0:customtags/ns0:document/ns0:logos/ns0:toc" w:storeItemID="{9B3C78B6-CD0D-4701-BBCE-1F3CCB4228DA}"/>
                      <w:picture/>
                    </w:sdtPr>
                    <w:sdtEndPr/>
                    <w:sdtContent>
                      <w:p w14:paraId="19ABB00A" w14:textId="77777777" w:rsidR="00CE2891" w:rsidRDefault="00CE2891" w:rsidP="00AC484A">
                        <w:pPr>
                          <w:pStyle w:val="Footer"/>
                          <w:rPr>
                            <w:noProof/>
                            <w:sz w:val="20"/>
                            <w:szCs w:val="12"/>
                          </w:rPr>
                        </w:pPr>
                        <w:r w:rsidRPr="004C1DCF">
                          <w:rPr>
                            <w:noProof/>
                            <w:szCs w:val="12"/>
                            <w:lang w:val="en-US"/>
                          </w:rPr>
                          <w:drawing>
                            <wp:inline distT="0" distB="0" distL="0" distR="0" wp14:anchorId="33EE40A6" wp14:editId="5632F6C5">
                              <wp:extent cx="755906" cy="195072"/>
                              <wp:effectExtent l="0" t="0" r="6350" b="0"/>
                              <wp:docPr id="578" name="Picture 578"/>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p w14:paraId="6A8D3A1C" w14:textId="77777777" w:rsidR="00CE2891" w:rsidRDefault="00CE2891" w:rsidP="00AC484A">
                    <w:pPr>
                      <w:pStyle w:val="Footer"/>
                    </w:pPr>
                  </w:p>
                </w:txbxContent>
              </v:textbox>
              <w10:wrap anchory="margin"/>
              <w10:anchorlock/>
            </v:shape>
          </w:pict>
        </mc:Fallback>
      </mc:AlternateContent>
    </w:r>
    <w:r w:rsidRPr="0066103B">
      <w:rPr>
        <w:noProof/>
        <w:sz w:val="4"/>
        <w:szCs w:val="12"/>
      </w:rPr>
      <w:drawing>
        <wp:anchor distT="0" distB="0" distL="114300" distR="114300" simplePos="0" relativeHeight="251731968" behindDoc="1" locked="1" layoutInCell="1" allowOverlap="1" wp14:anchorId="249D8AFA" wp14:editId="4AE9507E">
          <wp:simplePos x="0" y="0"/>
          <wp:positionH relativeFrom="column">
            <wp:align>right</wp:align>
          </wp:positionH>
          <wp:positionV relativeFrom="bottomMargin">
            <wp:align>top</wp:align>
          </wp:positionV>
          <wp:extent cx="244800" cy="248400"/>
          <wp:effectExtent l="0" t="0" r="3175" b="0"/>
          <wp:wrapNone/>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ter-logo-leaf.png"/>
                  <pic:cNvPicPr/>
                </pic:nvPicPr>
                <pic:blipFill>
                  <a:blip r:embed="rId2">
                    <a:extLst>
                      <a:ext uri="{28A0092B-C50C-407E-A947-70E740481C1C}">
                        <a14:useLocalDpi xmlns:a14="http://schemas.microsoft.com/office/drawing/2010/main" val="0"/>
                      </a:ext>
                    </a:extLst>
                  </a:blip>
                  <a:stretch>
                    <a:fillRect/>
                  </a:stretch>
                </pic:blipFill>
                <pic:spPr>
                  <a:xfrm>
                    <a:off x="0" y="0"/>
                    <a:ext cx="244800" cy="248400"/>
                  </a:xfrm>
                  <a:prstGeom prst="rect">
                    <a:avLst/>
                  </a:prstGeom>
                </pic:spPr>
              </pic:pic>
            </a:graphicData>
          </a:graphic>
          <wp14:sizeRelH relativeFrom="margin">
            <wp14:pctWidth>0</wp14:pctWidth>
          </wp14:sizeRelH>
          <wp14:sizeRelV relativeFrom="margin">
            <wp14:pctHeight>0</wp14:pctHeight>
          </wp14:sizeRelV>
        </wp:anchor>
      </w:drawing>
    </w:r>
    <w:bookmarkEnd w:id="3"/>
    <w:bookmarkEnd w:id="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66AB6" w14:textId="77777777" w:rsidR="00CE2891" w:rsidRPr="00AC484A" w:rsidRDefault="00CE2891" w:rsidP="00AC484A">
    <w:pPr>
      <w:pStyle w:val="Footer"/>
      <w:jc w:val="right"/>
      <w:rPr>
        <w:sz w:val="4"/>
        <w:szCs w:val="12"/>
      </w:rPr>
    </w:pPr>
    <w:r>
      <w:rPr>
        <w:noProof/>
        <w:sz w:val="4"/>
        <w:szCs w:val="12"/>
      </w:rPr>
      <mc:AlternateContent>
        <mc:Choice Requires="wps">
          <w:drawing>
            <wp:anchor distT="0" distB="0" distL="114300" distR="114300" simplePos="0" relativeHeight="251737088" behindDoc="1" locked="1" layoutInCell="1" allowOverlap="1" wp14:anchorId="73C1CA09" wp14:editId="6C70BA6C">
              <wp:simplePos x="0" y="0"/>
              <wp:positionH relativeFrom="column">
                <wp:align>right</wp:align>
              </wp:positionH>
              <wp:positionV relativeFrom="bottomMargin">
                <wp:align>top</wp:align>
              </wp:positionV>
              <wp:extent cx="4860000" cy="324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860000" cy="324000"/>
                      </a:xfrm>
                      <a:prstGeom prst="rect">
                        <a:avLst/>
                      </a:prstGeom>
                      <a:noFill/>
                      <a:ln w="6350">
                        <a:noFill/>
                      </a:ln>
                    </wps:spPr>
                    <wps:txbx>
                      <w:txbxContent>
                        <w:tbl>
                          <w:tblPr>
                            <w:tblStyle w:val="TableGrid"/>
                            <w:tblW w:w="748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73"/>
                            <w:gridCol w:w="170"/>
                            <w:gridCol w:w="340"/>
                          </w:tblGrid>
                          <w:tr w:rsidR="00CE2891" w:rsidRPr="00CE2891" w14:paraId="73784233" w14:textId="77777777" w:rsidTr="00541278">
                            <w:trPr>
                              <w:jc w:val="right"/>
                            </w:trPr>
                            <w:tc>
                              <w:tcPr>
                                <w:tcW w:w="6973" w:type="dxa"/>
                              </w:tcPr>
                              <w:p w14:paraId="2DE5C64B" w14:textId="77777777" w:rsidR="00CE2891" w:rsidRDefault="003B2FF3" w:rsidP="009823F1">
                                <w:pPr>
                                  <w:pStyle w:val="Footer"/>
                                  <w:tabs>
                                    <w:tab w:val="clear" w:pos="4513"/>
                                    <w:tab w:val="clear" w:pos="9026"/>
                                  </w:tabs>
                                  <w:jc w:val="right"/>
                                </w:pPr>
                                <w:sdt>
                                  <w:sdtPr>
                                    <w:rPr>
                                      <w:szCs w:val="12"/>
                                    </w:rPr>
                                    <w:tag w:val="footerProjectName"/>
                                    <w:id w:val="-1838676031"/>
                                    <w:showingPlcHdr/>
                                    <w:dataBinding w:prefixMappings="xmlns:ns0='https://aurecongroup.sharepoint.com/sites/hive/Clients/WinningWork/Templates' " w:xpath="/ns0:customtags[1]/ns0:project[1]/ns0:name[1]" w:storeItemID="{9B3C78B6-CD0D-4701-BBCE-1F3CCB4228DA}"/>
                                    <w:text/>
                                  </w:sdtPr>
                                  <w:sdtEndPr/>
                                  <w:sdtContent>
                                    <w:r w:rsidR="00CE2891" w:rsidRPr="000365DD">
                                      <w:rPr>
                                        <w:rStyle w:val="PlaceholderText"/>
                                        <w:szCs w:val="12"/>
                                      </w:rPr>
                                      <w:t>Project name</w:t>
                                    </w:r>
                                  </w:sdtContent>
                                </w:sdt>
                                <w:r w:rsidR="00CE2891" w:rsidRPr="000365DD">
                                  <w:rPr>
                                    <w:szCs w:val="12"/>
                                  </w:rPr>
                                  <w:t xml:space="preserve">, </w:t>
                                </w:r>
                                <w:sdt>
                                  <w:sdtPr>
                                    <w:rPr>
                                      <w:szCs w:val="12"/>
                                    </w:rPr>
                                    <w:tag w:val="footerDate"/>
                                    <w:id w:val="-925800523"/>
                                    <w:dataBinding w:xpath="/ns0:customtags/ns0:project/ns0:date" w:storeItemID="{9B3C78B6-CD0D-4701-BBCE-1F3CCB4228DA}"/>
                                    <w:date>
                                      <w:dateFormat w:val="YYYY-MM-DD"/>
                                      <w:lid w:val="en-GB"/>
                                      <w:storeMappedDataAs w:val="dateTime"/>
                                      <w:calendar w:val="gregorian"/>
                                    </w:date>
                                  </w:sdtPr>
                                  <w:sdtEndPr/>
                                  <w:sdtContent>
                                    <w:r w:rsidR="00CE2891">
                                      <w:rPr>
                                        <w:szCs w:val="12"/>
                                      </w:rPr>
                                      <w:t>Select date</w:t>
                                    </w:r>
                                  </w:sdtContent>
                                </w:sdt>
                              </w:p>
                            </w:tc>
                            <w:tc>
                              <w:tcPr>
                                <w:tcW w:w="170" w:type="dxa"/>
                              </w:tcPr>
                              <w:p w14:paraId="62F4F965" w14:textId="77777777" w:rsidR="00CE2891" w:rsidRDefault="00CE2891" w:rsidP="009823F1">
                                <w:pPr>
                                  <w:pStyle w:val="Footer"/>
                                  <w:tabs>
                                    <w:tab w:val="clear" w:pos="4513"/>
                                    <w:tab w:val="clear" w:pos="9026"/>
                                  </w:tabs>
                                  <w:jc w:val="right"/>
                                </w:pPr>
                              </w:p>
                            </w:tc>
                            <w:tc>
                              <w:tcPr>
                                <w:tcW w:w="340" w:type="dxa"/>
                              </w:tcPr>
                              <w:p w14:paraId="6B1082D6" w14:textId="77777777" w:rsidR="00CE2891" w:rsidRPr="00CE2891" w:rsidRDefault="00CE2891" w:rsidP="009823F1">
                                <w:pPr>
                                  <w:pStyle w:val="Footer"/>
                                  <w:tabs>
                                    <w:tab w:val="clear" w:pos="4513"/>
                                    <w:tab w:val="clear" w:pos="9026"/>
                                  </w:tabs>
                                  <w:jc w:val="center"/>
                                  <w:rPr>
                                    <w:color w:val="808080" w:themeColor="background1" w:themeShade="80"/>
                                  </w:rPr>
                                </w:pPr>
                                <w:r w:rsidRPr="00CE2891">
                                  <w:rPr>
                                    <w:b/>
                                    <w:color w:val="808080" w:themeColor="background1" w:themeShade="80"/>
                                    <w:szCs w:val="12"/>
                                  </w:rPr>
                                  <w:fldChar w:fldCharType="begin"/>
                                </w:r>
                                <w:r w:rsidRPr="00CE2891">
                                  <w:rPr>
                                    <w:b/>
                                    <w:color w:val="808080" w:themeColor="background1" w:themeShade="80"/>
                                    <w:szCs w:val="12"/>
                                  </w:rPr>
                                  <w:instrText xml:space="preserve"> PAGE   \* MERGEFORMAT </w:instrText>
                                </w:r>
                                <w:r w:rsidRPr="00CE2891">
                                  <w:rPr>
                                    <w:b/>
                                    <w:color w:val="808080" w:themeColor="background1" w:themeShade="80"/>
                                    <w:szCs w:val="12"/>
                                  </w:rPr>
                                  <w:fldChar w:fldCharType="separate"/>
                                </w:r>
                                <w:r w:rsidRPr="00CE2891">
                                  <w:rPr>
                                    <w:b/>
                                    <w:color w:val="808080" w:themeColor="background1" w:themeShade="80"/>
                                    <w:szCs w:val="12"/>
                                  </w:rPr>
                                  <w:t>1</w:t>
                                </w:r>
                                <w:r w:rsidRPr="00CE2891">
                                  <w:rPr>
                                    <w:b/>
                                    <w:noProof/>
                                    <w:color w:val="808080" w:themeColor="background1" w:themeShade="80"/>
                                    <w:szCs w:val="12"/>
                                  </w:rPr>
                                  <w:fldChar w:fldCharType="end"/>
                                </w:r>
                              </w:p>
                            </w:tc>
                          </w:tr>
                        </w:tbl>
                        <w:p w14:paraId="6790A579" w14:textId="77777777" w:rsidR="00CE2891" w:rsidRDefault="00CE2891" w:rsidP="00AC484A">
                          <w:pPr>
                            <w:pStyle w:val="Footer"/>
                            <w:tabs>
                              <w:tab w:val="clear" w:pos="4513"/>
                              <w:tab w:val="clear" w:pos="9026"/>
                            </w:tabs>
                            <w:jc w:val="right"/>
                          </w:pPr>
                        </w:p>
                      </w:txbxContent>
                    </wps:txbx>
                    <wps:bodyPr rot="0" spcFirstLastPara="0" vertOverflow="overflow" horzOverflow="overflow" vert="horz" wrap="square" lIns="91440" tIns="864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1CA09" id="_x0000_t202" coordsize="21600,21600" o:spt="202" path="m,l,21600r21600,l21600,xe">
              <v:stroke joinstyle="miter"/>
              <v:path gradientshapeok="t" o:connecttype="rect"/>
            </v:shapetype>
            <v:shape id="Text Box 3" o:spid="_x0000_s1033" type="#_x0000_t202" style="position:absolute;left:0;text-align:left;margin-left:331.5pt;margin-top:0;width:382.7pt;height:25.5pt;z-index:-251579392;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" filled="f" stroked="f" strokeweight=".5pt">
              <v:textbox inset=",2.4mm,0">
                <w:txbxContent>
                  <w:tbl>
                    <w:tblPr>
                      <w:tblStyle w:val="TableGrid"/>
                      <w:tblW w:w="748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973"/>
                      <w:gridCol w:w="170"/>
                      <w:gridCol w:w="340"/>
                    </w:tblGrid>
                    <w:tr w:rsidR="00CE2891" w:rsidRPr="00CE2891" w14:paraId="73784233" w14:textId="77777777" w:rsidTr="00541278">
                      <w:trPr>
                        <w:jc w:val="right"/>
                      </w:trPr>
                      <w:tc>
                        <w:tcPr>
                          <w:tcW w:w="6973" w:type="dxa"/>
                        </w:tcPr>
                        <w:p w14:paraId="2DE5C64B" w14:textId="77777777" w:rsidR="00CE2891" w:rsidRDefault="003B2FF3" w:rsidP="009823F1">
                          <w:pPr>
                            <w:pStyle w:val="Footer"/>
                            <w:tabs>
                              <w:tab w:val="clear" w:pos="4513"/>
                              <w:tab w:val="clear" w:pos="9026"/>
                            </w:tabs>
                            <w:jc w:val="right"/>
                          </w:pPr>
                          <w:sdt>
                            <w:sdtPr>
                              <w:rPr>
                                <w:szCs w:val="12"/>
                              </w:rPr>
                              <w:tag w:val="footerProjectName"/>
                              <w:id w:val="-1838676031"/>
                              <w:showingPlcHdr/>
                              <w:dataBinding w:prefixMappings="xmlns:ns0='https://aurecongroup.sharepoint.com/sites/hive/Clients/WinningWork/Templates' " w:xpath="/ns0:customtags[1]/ns0:project[1]/ns0:name[1]" w:storeItemID="{9B3C78B6-CD0D-4701-BBCE-1F3CCB4228DA}"/>
                              <w:text/>
                            </w:sdtPr>
                            <w:sdtEndPr/>
                            <w:sdtContent>
                              <w:r w:rsidR="00CE2891" w:rsidRPr="000365DD">
                                <w:rPr>
                                  <w:rStyle w:val="PlaceholderText"/>
                                  <w:szCs w:val="12"/>
                                </w:rPr>
                                <w:t>Project name</w:t>
                              </w:r>
                            </w:sdtContent>
                          </w:sdt>
                          <w:r w:rsidR="00CE2891" w:rsidRPr="000365DD">
                            <w:rPr>
                              <w:szCs w:val="12"/>
                            </w:rPr>
                            <w:t xml:space="preserve">, </w:t>
                          </w:r>
                          <w:sdt>
                            <w:sdtPr>
                              <w:rPr>
                                <w:szCs w:val="12"/>
                              </w:rPr>
                              <w:tag w:val="footerDate"/>
                              <w:id w:val="-925800523"/>
                              <w:dataBinding w:xpath="/ns0:customtags/ns0:project/ns0:date" w:storeItemID="{9B3C78B6-CD0D-4701-BBCE-1F3CCB4228DA}"/>
                              <w:date>
                                <w:dateFormat w:val="YYYY-MM-DD"/>
                                <w:lid w:val="en-GB"/>
                                <w:storeMappedDataAs w:val="dateTime"/>
                                <w:calendar w:val="gregorian"/>
                              </w:date>
                            </w:sdtPr>
                            <w:sdtEndPr/>
                            <w:sdtContent>
                              <w:r w:rsidR="00CE2891">
                                <w:rPr>
                                  <w:szCs w:val="12"/>
                                </w:rPr>
                                <w:t>Select date</w:t>
                              </w:r>
                            </w:sdtContent>
                          </w:sdt>
                        </w:p>
                      </w:tc>
                      <w:tc>
                        <w:tcPr>
                          <w:tcW w:w="170" w:type="dxa"/>
                        </w:tcPr>
                        <w:p w14:paraId="62F4F965" w14:textId="77777777" w:rsidR="00CE2891" w:rsidRDefault="00CE2891" w:rsidP="009823F1">
                          <w:pPr>
                            <w:pStyle w:val="Footer"/>
                            <w:tabs>
                              <w:tab w:val="clear" w:pos="4513"/>
                              <w:tab w:val="clear" w:pos="9026"/>
                            </w:tabs>
                            <w:jc w:val="right"/>
                          </w:pPr>
                        </w:p>
                      </w:tc>
                      <w:tc>
                        <w:tcPr>
                          <w:tcW w:w="340" w:type="dxa"/>
                        </w:tcPr>
                        <w:p w14:paraId="6B1082D6" w14:textId="77777777" w:rsidR="00CE2891" w:rsidRPr="00CE2891" w:rsidRDefault="00CE2891" w:rsidP="009823F1">
                          <w:pPr>
                            <w:pStyle w:val="Footer"/>
                            <w:tabs>
                              <w:tab w:val="clear" w:pos="4513"/>
                              <w:tab w:val="clear" w:pos="9026"/>
                            </w:tabs>
                            <w:jc w:val="center"/>
                            <w:rPr>
                              <w:color w:val="808080" w:themeColor="background1" w:themeShade="80"/>
                            </w:rPr>
                          </w:pPr>
                          <w:r w:rsidRPr="00CE2891">
                            <w:rPr>
                              <w:b/>
                              <w:color w:val="808080" w:themeColor="background1" w:themeShade="80"/>
                              <w:szCs w:val="12"/>
                            </w:rPr>
                            <w:fldChar w:fldCharType="begin"/>
                          </w:r>
                          <w:r w:rsidRPr="00CE2891">
                            <w:rPr>
                              <w:b/>
                              <w:color w:val="808080" w:themeColor="background1" w:themeShade="80"/>
                              <w:szCs w:val="12"/>
                            </w:rPr>
                            <w:instrText xml:space="preserve"> PAGE   \* MERGEFORMAT </w:instrText>
                          </w:r>
                          <w:r w:rsidRPr="00CE2891">
                            <w:rPr>
                              <w:b/>
                              <w:color w:val="808080" w:themeColor="background1" w:themeShade="80"/>
                              <w:szCs w:val="12"/>
                            </w:rPr>
                            <w:fldChar w:fldCharType="separate"/>
                          </w:r>
                          <w:r w:rsidRPr="00CE2891">
                            <w:rPr>
                              <w:b/>
                              <w:color w:val="808080" w:themeColor="background1" w:themeShade="80"/>
                              <w:szCs w:val="12"/>
                            </w:rPr>
                            <w:t>1</w:t>
                          </w:r>
                          <w:r w:rsidRPr="00CE2891">
                            <w:rPr>
                              <w:b/>
                              <w:noProof/>
                              <w:color w:val="808080" w:themeColor="background1" w:themeShade="80"/>
                              <w:szCs w:val="12"/>
                            </w:rPr>
                            <w:fldChar w:fldCharType="end"/>
                          </w:r>
                        </w:p>
                      </w:tc>
                    </w:tr>
                  </w:tbl>
                  <w:p w14:paraId="6790A579" w14:textId="77777777" w:rsidR="00CE2891" w:rsidRDefault="00CE2891" w:rsidP="00AC484A">
                    <w:pPr>
                      <w:pStyle w:val="Footer"/>
                      <w:tabs>
                        <w:tab w:val="clear" w:pos="4513"/>
                        <w:tab w:val="clear" w:pos="9026"/>
                      </w:tabs>
                      <w:jc w:val="right"/>
                    </w:pPr>
                  </w:p>
                </w:txbxContent>
              </v:textbox>
              <w10:wrap anchory="margin"/>
              <w10:anchorlock/>
            </v:shape>
          </w:pict>
        </mc:Fallback>
      </mc:AlternateContent>
    </w:r>
    <w:r>
      <w:rPr>
        <w:noProof/>
        <w:sz w:val="4"/>
        <w:szCs w:val="12"/>
      </w:rPr>
      <mc:AlternateContent>
        <mc:Choice Requires="wps">
          <w:drawing>
            <wp:anchor distT="0" distB="0" distL="114300" distR="114300" simplePos="0" relativeHeight="251738112" behindDoc="1" locked="1" layoutInCell="1" allowOverlap="1" wp14:anchorId="3BACA484" wp14:editId="6930295A">
              <wp:simplePos x="0" y="0"/>
              <wp:positionH relativeFrom="column">
                <wp:align>left</wp:align>
              </wp:positionH>
              <wp:positionV relativeFrom="bottomMargin">
                <wp:align>top</wp:align>
              </wp:positionV>
              <wp:extent cx="1137600" cy="248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137600" cy="248400"/>
                      </a:xfrm>
                      <a:prstGeom prst="rect">
                        <a:avLst/>
                      </a:prstGeom>
                      <a:noFill/>
                      <a:ln w="6350">
                        <a:noFill/>
                      </a:ln>
                    </wps:spPr>
                    <wps:txbx>
                      <w:txbxContent>
                        <w:sdt>
                          <w:sdtPr>
                            <w:rPr>
                              <w:noProof/>
                              <w:szCs w:val="12"/>
                            </w:rPr>
                            <w:alias w:val="Footer Logo"/>
                            <w:tag w:val="FooterLogo"/>
                            <w:id w:val="-1368140469"/>
                            <w:dataBinding w:xpath="/ns0:customtags/ns0:document/ns0:logos/ns0:toc" w:storeItemID="{9B3C78B6-CD0D-4701-BBCE-1F3CCB4228DA}"/>
                            <w:picture/>
                          </w:sdtPr>
                          <w:sdtEndPr/>
                          <w:sdtContent>
                            <w:p w14:paraId="44DA56BA" w14:textId="77777777" w:rsidR="00CE2891" w:rsidRDefault="00CE2891" w:rsidP="00AC484A">
                              <w:pPr>
                                <w:pStyle w:val="Footer"/>
                                <w:rPr>
                                  <w:noProof/>
                                  <w:sz w:val="20"/>
                                  <w:szCs w:val="12"/>
                                </w:rPr>
                              </w:pPr>
                              <w:r w:rsidRPr="004C1DCF">
                                <w:rPr>
                                  <w:noProof/>
                                  <w:szCs w:val="12"/>
                                  <w:lang w:val="en-US"/>
                                </w:rPr>
                                <w:drawing>
                                  <wp:inline distT="0" distB="0" distL="0" distR="0" wp14:anchorId="7C31D4EE" wp14:editId="1EC2A7D9">
                                    <wp:extent cx="755906" cy="195072"/>
                                    <wp:effectExtent l="0" t="0" r="6350" b="0"/>
                                    <wp:docPr id="7" name="Picture 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p w14:paraId="073E0965" w14:textId="77777777" w:rsidR="00CE2891" w:rsidRDefault="00CE2891" w:rsidP="00AC484A">
                          <w:pPr>
                            <w:pStyle w:val="Footer"/>
                          </w:pPr>
                        </w:p>
                      </w:txbxContent>
                    </wps:txbx>
                    <wps:bodyPr rot="0" spcFirstLastPara="0" vertOverflow="overflow" horzOverflow="overflow" vert="horz" wrap="square" lIns="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A484" id="Text Box 5" o:spid="_x0000_s1034" type="#_x0000_t202" style="position:absolute;left:0;text-align:left;margin-left:0;margin-top:0;width:89.55pt;height:19.55pt;z-index:-251578368;visibility:visible;mso-wrap-style:square;mso-width-percent:0;mso-height-percent:0;mso-wrap-distance-left:9pt;mso-wrap-distance-top:0;mso-wrap-distance-right:9pt;mso-wrap-distance-bottom:0;mso-position-horizontal:left;mso-position-horizontal-relative:text;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" filled="f" stroked="f" strokeweight=".5pt">
              <v:textbox inset="0,0">
                <w:txbxContent>
                  <w:sdt>
                    <w:sdtPr>
                      <w:rPr>
                        <w:noProof/>
                        <w:szCs w:val="12"/>
                      </w:rPr>
                      <w:alias w:val="Footer Logo"/>
                      <w:tag w:val="FooterLogo"/>
                      <w:id w:val="-1368140469"/>
                      <w:dataBinding w:xpath="/ns0:customtags/ns0:document/ns0:logos/ns0:toc" w:storeItemID="{9B3C78B6-CD0D-4701-BBCE-1F3CCB4228DA}"/>
                      <w:picture/>
                    </w:sdtPr>
                    <w:sdtEndPr/>
                    <w:sdtContent>
                      <w:p w14:paraId="44DA56BA" w14:textId="77777777" w:rsidR="00CE2891" w:rsidRDefault="00CE2891" w:rsidP="00AC484A">
                        <w:pPr>
                          <w:pStyle w:val="Footer"/>
                          <w:rPr>
                            <w:noProof/>
                            <w:sz w:val="20"/>
                            <w:szCs w:val="12"/>
                          </w:rPr>
                        </w:pPr>
                        <w:r w:rsidRPr="004C1DCF">
                          <w:rPr>
                            <w:noProof/>
                            <w:szCs w:val="12"/>
                            <w:lang w:val="en-US"/>
                          </w:rPr>
                          <w:drawing>
                            <wp:inline distT="0" distB="0" distL="0" distR="0" wp14:anchorId="7C31D4EE" wp14:editId="1EC2A7D9">
                              <wp:extent cx="755906" cy="195072"/>
                              <wp:effectExtent l="0" t="0" r="6350" b="0"/>
                              <wp:docPr id="7" name="Picture 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
                                        <a:extLst>
                                          <a:ext uri="{28A0092B-C50C-407E-A947-70E740481C1C}">
                                            <a14:useLocalDpi xmlns:a14="http://schemas.microsoft.com/office/drawing/2010/main" val="0"/>
                                          </a:ext>
                                        </a:extLst>
                                      </a:blip>
                                      <a:stretch>
                                        <a:fillRect/>
                                      </a:stretch>
                                    </pic:blipFill>
                                    <pic:spPr>
                                      <a:xfrm>
                                        <a:off x="0" y="0"/>
                                        <a:ext cx="755906" cy="195072"/>
                                      </a:xfrm>
                                      <a:prstGeom prst="rect">
                                        <a:avLst/>
                                      </a:prstGeom>
                                    </pic:spPr>
                                  </pic:pic>
                                </a:graphicData>
                              </a:graphic>
                            </wp:inline>
                          </w:drawing>
                        </w:r>
                      </w:p>
                    </w:sdtContent>
                  </w:sdt>
                  <w:p w14:paraId="073E0965" w14:textId="77777777" w:rsidR="00CE2891" w:rsidRDefault="00CE2891" w:rsidP="00AC484A">
                    <w:pPr>
                      <w:pStyle w:val="Footer"/>
                    </w:pPr>
                  </w:p>
                </w:txbxContent>
              </v:textbox>
              <w10:wrap anchory="margin"/>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F6679" w14:textId="77777777" w:rsidR="00F45A8A" w:rsidRPr="000365DD" w:rsidRDefault="00F45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BB234" w14:textId="77777777" w:rsidR="003B2FF3" w:rsidRPr="004C1DCF" w:rsidRDefault="003B2FF3" w:rsidP="006A5EA5">
      <w:r w:rsidRPr="004C1DCF">
        <w:separator/>
      </w:r>
    </w:p>
  </w:footnote>
  <w:footnote w:type="continuationSeparator" w:id="0">
    <w:p w14:paraId="725D16C9" w14:textId="77777777" w:rsidR="003B2FF3" w:rsidRPr="004C1DCF" w:rsidRDefault="003B2FF3" w:rsidP="006A5EA5">
      <w:r w:rsidRPr="004C1DC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65321" w14:textId="77777777" w:rsidR="00643B03" w:rsidRPr="000365DD" w:rsidRDefault="003B2FF3">
    <w:pPr>
      <w:pStyle w:val="Header"/>
    </w:pPr>
    <w:r>
      <w:rPr>
        <w:noProof/>
      </w:rPr>
      <w:pict w14:anchorId="1F6217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0003" o:spid="_x0000_s1058" type="#_x0000_t136" style="position:absolute;margin-left:0;margin-top:0;width:454.4pt;height:173.1pt;rotation:315;z-index:251726848;mso-position-horizontal:center;mso-position-horizontal-relative:page;mso-position-vertical:center;mso-position-vertical-relative:page" o:allowincell="f" fillcolor="silver" stroked="f">
          <v:fill opacity=".5"/>
          <v:stroke r:id="rId1" o:title=""/>
          <v:shadow color="#868686"/>
          <v:textpath style="font-family:&quot;Arial&quot;;font-size:10pt;v-text-kern:t" trim="t" fitpath="t" string="DRAFT"/>
          <o:lock v:ext="edit" aspectratio="t"/>
          <w10:wrap side="largest"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B67EE" w14:textId="77777777" w:rsidR="00643B03" w:rsidRPr="000365DD" w:rsidRDefault="003B2FF3">
    <w:pPr>
      <w:pStyle w:val="Header"/>
    </w:pPr>
    <w:r>
      <w:rPr>
        <w:noProof/>
      </w:rPr>
      <w:pict w14:anchorId="1134BD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0001" o:spid="_x0000_s1056" type="#_x0000_t136" style="position:absolute;margin-left:0;margin-top:0;width:454.4pt;height:173.1pt;rotation:315;z-index:251724800;mso-position-horizontal:center;mso-position-horizontal-relative:page;mso-position-vertical:center;mso-position-vertical-relative:page" o:allowincell="f" fillcolor="silver" stroked="f">
          <v:fill opacity=".5"/>
          <v:stroke r:id="rId1" o:title=""/>
          <v:shadow color="#868686"/>
          <v:textpath style="font-family:&quot;Arial&quot;;font-size:10pt;v-text-kern:t" trim="t" fitpath="t" string="DRAFT"/>
          <o:lock v:ext="edit" aspectratio="t"/>
          <w10:wrap side="largest"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2A91" w14:textId="77777777" w:rsidR="00643B03" w:rsidRPr="000365DD" w:rsidRDefault="003B2FF3">
    <w:pPr>
      <w:pStyle w:val="Header"/>
    </w:pPr>
    <w:r>
      <w:rPr>
        <w:noProof/>
      </w:rPr>
      <w:pict w14:anchorId="2F4AE8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0002" o:spid="_x0000_s1057" type="#_x0000_t136" style="position:absolute;margin-left:0;margin-top:0;width:454.4pt;height:173.1pt;rotation:315;z-index:251725824;mso-position-horizontal:center;mso-position-horizontal-relative:page;mso-position-vertical:center;mso-position-vertical-relative:page" o:allowincell="f" fillcolor="silver" stroked="f">
          <v:fill opacity=".5"/>
          <v:stroke r:id="rId1" o:title=""/>
          <v:shadow color="#868686"/>
          <v:textpath style="font-family:&quot;Arial&quot;;font-size:10pt;v-text-kern:t" trim="t" fitpath="t" string="DRAFT"/>
          <o:lock v:ext="edit" aspectratio="t"/>
          <w10:wrap side="largest"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E78AD" w14:textId="77777777" w:rsidR="00E234E6" w:rsidRPr="000365DD" w:rsidRDefault="003B2FF3" w:rsidP="00610A59">
    <w:pPr>
      <w:pStyle w:val="Header"/>
    </w:pPr>
    <w:r>
      <w:rPr>
        <w:noProof/>
      </w:rPr>
      <w:pict w14:anchorId="67C09F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0004" o:spid="_x0000_s1054" type="#_x0000_t136" style="position:absolute;margin-left:0;margin-top:0;width:454.4pt;height:173.1pt;rotation:315;z-index:251721728;mso-position-horizontal:center;mso-position-horizontal-relative:page;mso-position-vertical:center;mso-position-vertical-relative:page" o:allowincell="f" fillcolor="silver" stroked="f">
          <v:fill opacity=".5"/>
          <v:stroke r:id="rId1" o:title=""/>
          <v:shadow color="#868686"/>
          <v:textpath style="font-family:&quot;Arial&quot;;font-size:10pt;v-text-kern:t" trim="t" fitpath="t" string="DRAFT"/>
          <o:lock v:ext="edit" aspectratio="t"/>
          <w10:wrap side="largest"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53449" w14:textId="77777777" w:rsidR="004168D6" w:rsidRPr="000365DD" w:rsidRDefault="003B2FF3">
    <w:pPr>
      <w:pStyle w:val="Header"/>
    </w:pPr>
    <w:r>
      <w:rPr>
        <w:noProof/>
      </w:rPr>
      <w:pict w14:anchorId="77AF53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0010" o:spid="_x0000_s1059" type="#_x0000_t136" style="position:absolute;margin-left:0;margin-top:0;width:454.4pt;height:173.1pt;rotation:315;z-index:251740160;mso-position-horizontal:center;mso-position-horizontal-relative:page;mso-position-vertical:center;mso-position-vertical-relative:page" o:allowincell="f" fillcolor="silver" stroked="f">
          <v:fill opacity=".5"/>
          <v:stroke r:id="rId1" o:title=""/>
          <v:shadow color="#868686"/>
          <v:textpath style="font-family:&quot;Arial&quot;;font-size:10pt;v-text-kern:t" trim="t" fitpath="t" string="DRAFT"/>
          <o:lock v:ext="edit" aspectratio="t"/>
          <w10:wrap side="largest"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09DD"/>
    <w:multiLevelType w:val="multilevel"/>
    <w:tmpl w:val="83D891AC"/>
    <w:numStyleLink w:val="AureconBullets"/>
  </w:abstractNum>
  <w:abstractNum w:abstractNumId="1" w15:restartNumberingAfterBreak="0">
    <w:nsid w:val="07946B43"/>
    <w:multiLevelType w:val="multilevel"/>
    <w:tmpl w:val="08EE0B38"/>
    <w:styleLink w:val="AureconList"/>
    <w:lvl w:ilvl="0">
      <w:start w:val="1"/>
      <w:numFmt w:val="lowerLetter"/>
      <w:pStyle w:val="Numbera"/>
      <w:lvlText w:val="%1)"/>
      <w:lvlJc w:val="left"/>
      <w:pPr>
        <w:ind w:left="454" w:hanging="454"/>
      </w:pPr>
      <w:rPr>
        <w:rFonts w:hint="default"/>
      </w:rPr>
    </w:lvl>
    <w:lvl w:ilvl="1">
      <w:start w:val="1"/>
      <w:numFmt w:val="lowerRoman"/>
      <w:pStyle w:val="Numberi"/>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2" w15:restartNumberingAfterBreak="0">
    <w:nsid w:val="081B22FC"/>
    <w:multiLevelType w:val="multilevel"/>
    <w:tmpl w:val="41C0B396"/>
    <w:styleLink w:val="AureconHeading"/>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3" w15:restartNumberingAfterBreak="0">
    <w:nsid w:val="0F9E55FC"/>
    <w:multiLevelType w:val="multilevel"/>
    <w:tmpl w:val="63681230"/>
    <w:lvl w:ilvl="0">
      <w:start w:val="1"/>
      <w:numFmt w:val="upperLetter"/>
      <w:suff w:val="nothing"/>
      <w:lvlText w:val="%1"/>
      <w:lvlJc w:val="left"/>
      <w:pPr>
        <w:ind w:left="0" w:firstLine="0"/>
      </w:pPr>
      <w:rPr>
        <w:rFonts w:asciiTheme="majorHAnsi" w:hAnsiTheme="majorHAnsi" w:hint="default"/>
        <w:vanish/>
        <w:color w:val="373A36" w:themeColor="text2"/>
        <w:sz w:val="4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9"/>
      <w:lvlJc w:val="left"/>
      <w:pPr>
        <w:ind w:left="0" w:firstLine="0"/>
      </w:pPr>
      <w:rPr>
        <w:rFonts w:hint="default"/>
      </w:rPr>
    </w:lvl>
  </w:abstractNum>
  <w:abstractNum w:abstractNumId="4" w15:restartNumberingAfterBreak="0">
    <w:nsid w:val="10647783"/>
    <w:multiLevelType w:val="multilevel"/>
    <w:tmpl w:val="08EE0B38"/>
    <w:lvl w:ilvl="0">
      <w:start w:val="1"/>
      <w:numFmt w:val="lowerLetter"/>
      <w:lvlText w:val="%1)"/>
      <w:lvlJc w:val="left"/>
      <w:pPr>
        <w:ind w:left="454" w:hanging="454"/>
      </w:pPr>
      <w:rPr>
        <w:rFonts w:hint="default"/>
      </w:rPr>
    </w:lvl>
    <w:lvl w:ilvl="1">
      <w:start w:val="1"/>
      <w:numFmt w:val="lowerRoman"/>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5" w15:restartNumberingAfterBreak="0">
    <w:nsid w:val="1419286E"/>
    <w:multiLevelType w:val="multilevel"/>
    <w:tmpl w:val="19181B88"/>
    <w:styleLink w:val="AureconHeadings"/>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none"/>
      <w:lvlText w:val=""/>
      <w:lvlJc w:val="left"/>
      <w:pPr>
        <w:ind w:left="851" w:hanging="851"/>
      </w:pPr>
      <w:rPr>
        <w:rFonts w:hint="default"/>
      </w:rPr>
    </w:lvl>
    <w:lvl w:ilvl="6">
      <w:start w:val="1"/>
      <w:numFmt w:val="none"/>
      <w:lvlRestart w:val="0"/>
      <w:suff w:val="nothing"/>
      <w:lvlText w:val=""/>
      <w:lvlJc w:val="left"/>
      <w:pPr>
        <w:ind w:left="851" w:hanging="851"/>
      </w:pPr>
      <w:rPr>
        <w:rFonts w:hint="default"/>
        <w:b w:val="0"/>
        <w:i w:val="0"/>
        <w:iCs w:val="0"/>
        <w:caps w:val="0"/>
        <w:smallCaps w:val="0"/>
        <w:strike w:val="0"/>
        <w:dstrike w:val="0"/>
        <w:noProof w:val="0"/>
        <w:vanish w:val="0"/>
        <w:color w:val="00000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6" w15:restartNumberingAfterBreak="0">
    <w:nsid w:val="1B7D3BF0"/>
    <w:multiLevelType w:val="multilevel"/>
    <w:tmpl w:val="363AB630"/>
    <w:lvl w:ilvl="0">
      <w:start w:val="1"/>
      <w:numFmt w:val="lowerLetter"/>
      <w:lvlText w:val="%1)"/>
      <w:lvlJc w:val="left"/>
      <w:pPr>
        <w:tabs>
          <w:tab w:val="num" w:pos="284"/>
        </w:tabs>
        <w:ind w:left="284" w:hanging="284"/>
      </w:pPr>
      <w:rPr>
        <w:rFonts w:asciiTheme="minorHAnsi" w:hAnsiTheme="minorHAnsi" w:hint="default"/>
        <w:sz w:val="20"/>
      </w:rPr>
    </w:lvl>
    <w:lvl w:ilvl="1">
      <w:start w:val="1"/>
      <w:numFmt w:val="lowerRoman"/>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7" w15:restartNumberingAfterBreak="0">
    <w:nsid w:val="1E6012A0"/>
    <w:multiLevelType w:val="multilevel"/>
    <w:tmpl w:val="476E944E"/>
    <w:numStyleLink w:val="AureconAppendix"/>
  </w:abstractNum>
  <w:abstractNum w:abstractNumId="8" w15:restartNumberingAfterBreak="0">
    <w:nsid w:val="32A512BF"/>
    <w:multiLevelType w:val="multilevel"/>
    <w:tmpl w:val="476E944E"/>
    <w:numStyleLink w:val="AureconAppendix"/>
  </w:abstractNum>
  <w:abstractNum w:abstractNumId="9" w15:restartNumberingAfterBreak="0">
    <w:nsid w:val="370D3606"/>
    <w:multiLevelType w:val="multilevel"/>
    <w:tmpl w:val="08EE0B38"/>
    <w:numStyleLink w:val="AureconList"/>
  </w:abstractNum>
  <w:abstractNum w:abstractNumId="10" w15:restartNumberingAfterBreak="0">
    <w:nsid w:val="37CE0D9A"/>
    <w:multiLevelType w:val="multilevel"/>
    <w:tmpl w:val="08EE0B38"/>
    <w:numStyleLink w:val="AureconList"/>
  </w:abstractNum>
  <w:abstractNum w:abstractNumId="11" w15:restartNumberingAfterBreak="0">
    <w:nsid w:val="38F25644"/>
    <w:multiLevelType w:val="multilevel"/>
    <w:tmpl w:val="83D891AC"/>
    <w:styleLink w:val="AureconBullets"/>
    <w:lvl w:ilvl="0">
      <w:start w:val="1"/>
      <w:numFmt w:val="bullet"/>
      <w:pStyle w:val="Bullet1"/>
      <w:lvlText w:val=""/>
      <w:lvlJc w:val="left"/>
      <w:pPr>
        <w:ind w:left="284" w:hanging="284"/>
      </w:pPr>
      <w:rPr>
        <w:rFonts w:ascii="Wingdings" w:hAnsi="Wingdings" w:hint="default"/>
        <w:color w:val="89C925" w:themeColor="accent1"/>
        <w:position w:val="2"/>
        <w:sz w:val="14"/>
      </w:rPr>
    </w:lvl>
    <w:lvl w:ilvl="1">
      <w:start w:val="1"/>
      <w:numFmt w:val="bullet"/>
      <w:pStyle w:val="Bullet2"/>
      <w:lvlText w:val=""/>
      <w:lvlJc w:val="left"/>
      <w:pPr>
        <w:ind w:left="567" w:hanging="283"/>
      </w:pPr>
      <w:rPr>
        <w:rFonts w:ascii="Symbol" w:hAnsi="Symbol" w:hint="default"/>
        <w:color w:val="4E5859" w:themeColor="accent2"/>
      </w:rPr>
    </w:lvl>
    <w:lvl w:ilvl="2">
      <w:start w:val="1"/>
      <w:numFmt w:val="bullet"/>
      <w:pStyle w:val="Bullet3"/>
      <w:lvlText w:val=""/>
      <w:lvlJc w:val="left"/>
      <w:pPr>
        <w:ind w:left="851" w:hanging="284"/>
      </w:pPr>
      <w:rPr>
        <w:rFonts w:ascii="Wingdings" w:hAnsi="Wingdings" w:hint="default"/>
        <w:color w:val="373A36" w:themeColor="text2"/>
        <w:position w:val="2"/>
        <w:sz w:val="14"/>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2" w15:restartNumberingAfterBreak="0">
    <w:nsid w:val="48D14942"/>
    <w:multiLevelType w:val="multilevel"/>
    <w:tmpl w:val="363AB630"/>
    <w:lvl w:ilvl="0">
      <w:start w:val="1"/>
      <w:numFmt w:val="lowerLetter"/>
      <w:lvlText w:val="%1)"/>
      <w:lvlJc w:val="left"/>
      <w:pPr>
        <w:tabs>
          <w:tab w:val="num" w:pos="284"/>
        </w:tabs>
        <w:ind w:left="284" w:hanging="284"/>
      </w:pPr>
      <w:rPr>
        <w:rFonts w:asciiTheme="minorHAnsi" w:hAnsiTheme="minorHAnsi" w:hint="default"/>
        <w:sz w:val="20"/>
      </w:rPr>
    </w:lvl>
    <w:lvl w:ilvl="1">
      <w:start w:val="1"/>
      <w:numFmt w:val="lowerRoman"/>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3" w15:restartNumberingAfterBreak="0">
    <w:nsid w:val="6F015A33"/>
    <w:multiLevelType w:val="multilevel"/>
    <w:tmpl w:val="476E944E"/>
    <w:styleLink w:val="AureconAppendix"/>
    <w:lvl w:ilvl="0">
      <w:start w:val="1"/>
      <w:numFmt w:val="none"/>
      <w:pStyle w:val="Appendixheading"/>
      <w:lvlText w:val=""/>
      <w:lvlJc w:val="left"/>
      <w:pPr>
        <w:ind w:left="0" w:firstLine="0"/>
      </w:pPr>
      <w:rPr>
        <w:rFonts w:hint="default"/>
      </w:rPr>
    </w:lvl>
    <w:lvl w:ilvl="1">
      <w:start w:val="1"/>
      <w:numFmt w:val="none"/>
      <w:pStyle w:val="Appendixtitl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1"/>
  </w:num>
  <w:num w:numId="2">
    <w:abstractNumId w:val="6"/>
  </w:num>
  <w:num w:numId="3">
    <w:abstractNumId w:val="2"/>
  </w:num>
  <w:num w:numId="4">
    <w:abstractNumId w:val="2"/>
  </w:num>
  <w:num w:numId="5">
    <w:abstractNumId w:val="12"/>
    <w:lvlOverride w:ilvl="0">
      <w:lvl w:ilvl="0">
        <w:start w:val="1"/>
        <w:numFmt w:val="lowerLetter"/>
        <w:lvlText w:val="%1)"/>
        <w:lvlJc w:val="left"/>
        <w:pPr>
          <w:tabs>
            <w:tab w:val="num" w:pos="284"/>
          </w:tabs>
          <w:ind w:left="284" w:hanging="284"/>
        </w:pPr>
        <w:rPr>
          <w:rFonts w:asciiTheme="minorHAnsi" w:hAnsiTheme="minorHAnsi" w:hint="default"/>
          <w:sz w:val="16"/>
        </w:rPr>
      </w:lvl>
    </w:lvlOverride>
  </w:num>
  <w:num w:numId="6">
    <w:abstractNumId w:val="0"/>
  </w:num>
  <w:num w:numId="7">
    <w:abstractNumId w:val="1"/>
  </w:num>
  <w:num w:numId="8">
    <w:abstractNumId w:val="9"/>
  </w:num>
  <w:num w:numId="9">
    <w:abstractNumId w:val="10"/>
    <w:lvlOverride w:ilvl="0">
      <w:lvl w:ilvl="0">
        <w:start w:val="1"/>
        <w:numFmt w:val="lowerLetter"/>
        <w:pStyle w:val="Numbera"/>
        <w:lvlText w:val="%1)"/>
        <w:lvlJc w:val="left"/>
        <w:pPr>
          <w:ind w:left="454" w:hanging="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Roman"/>
        <w:pStyle w:val="Numberi"/>
        <w:lvlText w:val="%2)"/>
        <w:lvlJc w:val="left"/>
        <w:pPr>
          <w:ind w:left="908" w:hanging="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7"/>
  </w:num>
  <w:num w:numId="14">
    <w:abstractNumId w:val="5"/>
  </w:num>
  <w:num w:numId="15">
    <w:abstractNumId w:val="5"/>
  </w:num>
  <w:num w:numId="16">
    <w:abstractNumId w:val="13"/>
  </w:num>
  <w:num w:numId="17">
    <w:abstractNumId w:val="13"/>
  </w:num>
  <w:num w:numId="18">
    <w:abstractNumId w:val="13"/>
  </w:num>
  <w:num w:numId="19">
    <w:abstractNumId w:val="4"/>
    <w:lvlOverride w:ilvl="0">
      <w:lvl w:ilvl="0">
        <w:start w:val="1"/>
        <w:numFmt w:val="lowerLetter"/>
        <w:lvlText w:val="%1)"/>
        <w:lvlJc w:val="left"/>
        <w:pPr>
          <w:ind w:left="454" w:hanging="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Roman"/>
        <w:lvlText w:val="%2)"/>
        <w:lvlJc w:val="left"/>
        <w:pPr>
          <w:ind w:left="908" w:hanging="45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0">
    <w:abstractNumId w:val="13"/>
  </w:num>
  <w:num w:numId="21">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Brand" w:val="Aurecon"/>
  </w:docVars>
  <w:rsids>
    <w:rsidRoot w:val="00433691"/>
    <w:rsid w:val="000013B8"/>
    <w:rsid w:val="0000183B"/>
    <w:rsid w:val="00002246"/>
    <w:rsid w:val="0000423B"/>
    <w:rsid w:val="00010930"/>
    <w:rsid w:val="00013F0B"/>
    <w:rsid w:val="000209E3"/>
    <w:rsid w:val="00020E25"/>
    <w:rsid w:val="00023A52"/>
    <w:rsid w:val="00024D80"/>
    <w:rsid w:val="00026124"/>
    <w:rsid w:val="000324FB"/>
    <w:rsid w:val="000365DD"/>
    <w:rsid w:val="000422D8"/>
    <w:rsid w:val="0004459B"/>
    <w:rsid w:val="0004626B"/>
    <w:rsid w:val="0005165A"/>
    <w:rsid w:val="00053793"/>
    <w:rsid w:val="00056078"/>
    <w:rsid w:val="00063071"/>
    <w:rsid w:val="00067B88"/>
    <w:rsid w:val="00067F51"/>
    <w:rsid w:val="000715C9"/>
    <w:rsid w:val="00071F8A"/>
    <w:rsid w:val="00071FDF"/>
    <w:rsid w:val="00075EA0"/>
    <w:rsid w:val="000802C6"/>
    <w:rsid w:val="00080E3F"/>
    <w:rsid w:val="00083116"/>
    <w:rsid w:val="0008408B"/>
    <w:rsid w:val="0009413C"/>
    <w:rsid w:val="000956E2"/>
    <w:rsid w:val="00097259"/>
    <w:rsid w:val="000A4DF6"/>
    <w:rsid w:val="000C7841"/>
    <w:rsid w:val="000C7ACA"/>
    <w:rsid w:val="000D1D3C"/>
    <w:rsid w:val="000D4987"/>
    <w:rsid w:val="000D72B8"/>
    <w:rsid w:val="000D7F13"/>
    <w:rsid w:val="000E4275"/>
    <w:rsid w:val="000E4359"/>
    <w:rsid w:val="000E4A94"/>
    <w:rsid w:val="000E4D50"/>
    <w:rsid w:val="000F182A"/>
    <w:rsid w:val="000F5F56"/>
    <w:rsid w:val="000F7D3B"/>
    <w:rsid w:val="001028C1"/>
    <w:rsid w:val="0011719C"/>
    <w:rsid w:val="00120539"/>
    <w:rsid w:val="001228E1"/>
    <w:rsid w:val="001244C2"/>
    <w:rsid w:val="001306ED"/>
    <w:rsid w:val="00130E5D"/>
    <w:rsid w:val="0015098D"/>
    <w:rsid w:val="001511A9"/>
    <w:rsid w:val="00166DC6"/>
    <w:rsid w:val="00167456"/>
    <w:rsid w:val="00176B67"/>
    <w:rsid w:val="001773E6"/>
    <w:rsid w:val="00183189"/>
    <w:rsid w:val="001931CF"/>
    <w:rsid w:val="001937AE"/>
    <w:rsid w:val="00195EC0"/>
    <w:rsid w:val="00196D4C"/>
    <w:rsid w:val="001A0276"/>
    <w:rsid w:val="001A23C6"/>
    <w:rsid w:val="001A4CDB"/>
    <w:rsid w:val="001A4F5B"/>
    <w:rsid w:val="001A698A"/>
    <w:rsid w:val="001A73CA"/>
    <w:rsid w:val="001B1012"/>
    <w:rsid w:val="001B41E6"/>
    <w:rsid w:val="001B5010"/>
    <w:rsid w:val="001B5418"/>
    <w:rsid w:val="001B73A6"/>
    <w:rsid w:val="001C009F"/>
    <w:rsid w:val="001C68A5"/>
    <w:rsid w:val="001D0731"/>
    <w:rsid w:val="001D1645"/>
    <w:rsid w:val="001D183B"/>
    <w:rsid w:val="001D4184"/>
    <w:rsid w:val="001D4A09"/>
    <w:rsid w:val="001D5697"/>
    <w:rsid w:val="001D728A"/>
    <w:rsid w:val="001E1FB1"/>
    <w:rsid w:val="001E5AC8"/>
    <w:rsid w:val="001F1FCD"/>
    <w:rsid w:val="001F48F1"/>
    <w:rsid w:val="001F5DC1"/>
    <w:rsid w:val="00200C70"/>
    <w:rsid w:val="002013C3"/>
    <w:rsid w:val="002038BC"/>
    <w:rsid w:val="00206598"/>
    <w:rsid w:val="0021179E"/>
    <w:rsid w:val="00215F9F"/>
    <w:rsid w:val="00220932"/>
    <w:rsid w:val="00223664"/>
    <w:rsid w:val="0022561B"/>
    <w:rsid w:val="00226541"/>
    <w:rsid w:val="00230381"/>
    <w:rsid w:val="00231B71"/>
    <w:rsid w:val="002328C7"/>
    <w:rsid w:val="00234E6A"/>
    <w:rsid w:val="00241174"/>
    <w:rsid w:val="00241DC2"/>
    <w:rsid w:val="00245A87"/>
    <w:rsid w:val="00246663"/>
    <w:rsid w:val="00247554"/>
    <w:rsid w:val="00247A8B"/>
    <w:rsid w:val="00253A2D"/>
    <w:rsid w:val="002569AB"/>
    <w:rsid w:val="00260365"/>
    <w:rsid w:val="00261B13"/>
    <w:rsid w:val="00271CF9"/>
    <w:rsid w:val="002761CE"/>
    <w:rsid w:val="0027646F"/>
    <w:rsid w:val="002809BD"/>
    <w:rsid w:val="00280E2F"/>
    <w:rsid w:val="00292FE2"/>
    <w:rsid w:val="0029316C"/>
    <w:rsid w:val="002A1555"/>
    <w:rsid w:val="002A279D"/>
    <w:rsid w:val="002A501E"/>
    <w:rsid w:val="002A5F50"/>
    <w:rsid w:val="002B00CE"/>
    <w:rsid w:val="002B3924"/>
    <w:rsid w:val="002B3D3A"/>
    <w:rsid w:val="002B6237"/>
    <w:rsid w:val="002C4417"/>
    <w:rsid w:val="002D0041"/>
    <w:rsid w:val="002D7BA3"/>
    <w:rsid w:val="002E4E3A"/>
    <w:rsid w:val="002E5A37"/>
    <w:rsid w:val="002F0143"/>
    <w:rsid w:val="002F12F0"/>
    <w:rsid w:val="002F7FB6"/>
    <w:rsid w:val="00300585"/>
    <w:rsid w:val="00303D82"/>
    <w:rsid w:val="00305B91"/>
    <w:rsid w:val="00311118"/>
    <w:rsid w:val="00311743"/>
    <w:rsid w:val="003119E4"/>
    <w:rsid w:val="0031423D"/>
    <w:rsid w:val="00316BEC"/>
    <w:rsid w:val="00321BF3"/>
    <w:rsid w:val="003222C2"/>
    <w:rsid w:val="0032243B"/>
    <w:rsid w:val="003232D0"/>
    <w:rsid w:val="0032425C"/>
    <w:rsid w:val="003245F8"/>
    <w:rsid w:val="00325583"/>
    <w:rsid w:val="00325632"/>
    <w:rsid w:val="00325B76"/>
    <w:rsid w:val="003304CE"/>
    <w:rsid w:val="00330622"/>
    <w:rsid w:val="00333EDA"/>
    <w:rsid w:val="0033668A"/>
    <w:rsid w:val="00340B05"/>
    <w:rsid w:val="003422EE"/>
    <w:rsid w:val="0034254E"/>
    <w:rsid w:val="00345AF6"/>
    <w:rsid w:val="00347C36"/>
    <w:rsid w:val="00347E40"/>
    <w:rsid w:val="0035279A"/>
    <w:rsid w:val="0035452B"/>
    <w:rsid w:val="00354570"/>
    <w:rsid w:val="00355CBB"/>
    <w:rsid w:val="003612BC"/>
    <w:rsid w:val="00361D0C"/>
    <w:rsid w:val="00366391"/>
    <w:rsid w:val="00366F79"/>
    <w:rsid w:val="00370B8B"/>
    <w:rsid w:val="0037174B"/>
    <w:rsid w:val="00372B49"/>
    <w:rsid w:val="003776E3"/>
    <w:rsid w:val="00380759"/>
    <w:rsid w:val="00391D0E"/>
    <w:rsid w:val="00392186"/>
    <w:rsid w:val="00394141"/>
    <w:rsid w:val="003975FE"/>
    <w:rsid w:val="003A58F1"/>
    <w:rsid w:val="003A71DE"/>
    <w:rsid w:val="003B04E9"/>
    <w:rsid w:val="003B0930"/>
    <w:rsid w:val="003B2FF3"/>
    <w:rsid w:val="003B6D1B"/>
    <w:rsid w:val="003C02D0"/>
    <w:rsid w:val="003C3FC0"/>
    <w:rsid w:val="003C5292"/>
    <w:rsid w:val="003D055F"/>
    <w:rsid w:val="003D3B3C"/>
    <w:rsid w:val="003D4C62"/>
    <w:rsid w:val="003D6412"/>
    <w:rsid w:val="003D7F13"/>
    <w:rsid w:val="003E1607"/>
    <w:rsid w:val="003E55D7"/>
    <w:rsid w:val="003E5DD5"/>
    <w:rsid w:val="003E5E01"/>
    <w:rsid w:val="003E71C8"/>
    <w:rsid w:val="003F04AE"/>
    <w:rsid w:val="003F12DD"/>
    <w:rsid w:val="00402405"/>
    <w:rsid w:val="004034D4"/>
    <w:rsid w:val="0040393B"/>
    <w:rsid w:val="00407D42"/>
    <w:rsid w:val="00412AF1"/>
    <w:rsid w:val="004148C7"/>
    <w:rsid w:val="004168D6"/>
    <w:rsid w:val="0041770E"/>
    <w:rsid w:val="0042189D"/>
    <w:rsid w:val="0042427B"/>
    <w:rsid w:val="004273DB"/>
    <w:rsid w:val="00431101"/>
    <w:rsid w:val="00431EC2"/>
    <w:rsid w:val="00433691"/>
    <w:rsid w:val="00446A6E"/>
    <w:rsid w:val="00453E25"/>
    <w:rsid w:val="004601CA"/>
    <w:rsid w:val="00462A2F"/>
    <w:rsid w:val="00463E35"/>
    <w:rsid w:val="00464B66"/>
    <w:rsid w:val="00464C7F"/>
    <w:rsid w:val="00470D6C"/>
    <w:rsid w:val="004714E2"/>
    <w:rsid w:val="00472C98"/>
    <w:rsid w:val="0047386F"/>
    <w:rsid w:val="0048155D"/>
    <w:rsid w:val="00481AE1"/>
    <w:rsid w:val="00481BB6"/>
    <w:rsid w:val="00483761"/>
    <w:rsid w:val="00486EAA"/>
    <w:rsid w:val="00490AA2"/>
    <w:rsid w:val="00490B0F"/>
    <w:rsid w:val="004918E3"/>
    <w:rsid w:val="00496C59"/>
    <w:rsid w:val="004A17DE"/>
    <w:rsid w:val="004A3868"/>
    <w:rsid w:val="004A59CF"/>
    <w:rsid w:val="004A6EE7"/>
    <w:rsid w:val="004B11AD"/>
    <w:rsid w:val="004B4B3E"/>
    <w:rsid w:val="004B51B1"/>
    <w:rsid w:val="004B6F78"/>
    <w:rsid w:val="004C172F"/>
    <w:rsid w:val="004C1DCF"/>
    <w:rsid w:val="004C2DD9"/>
    <w:rsid w:val="004C6509"/>
    <w:rsid w:val="004D3759"/>
    <w:rsid w:val="004D60EA"/>
    <w:rsid w:val="004D7885"/>
    <w:rsid w:val="004E4502"/>
    <w:rsid w:val="004E5851"/>
    <w:rsid w:val="004F13DD"/>
    <w:rsid w:val="004F14FA"/>
    <w:rsid w:val="004F2544"/>
    <w:rsid w:val="004F3634"/>
    <w:rsid w:val="004F36CB"/>
    <w:rsid w:val="004F7CEB"/>
    <w:rsid w:val="005003B3"/>
    <w:rsid w:val="005012E1"/>
    <w:rsid w:val="0050299C"/>
    <w:rsid w:val="005031CB"/>
    <w:rsid w:val="00503782"/>
    <w:rsid w:val="00503D71"/>
    <w:rsid w:val="00507307"/>
    <w:rsid w:val="005121FD"/>
    <w:rsid w:val="00513D13"/>
    <w:rsid w:val="00515984"/>
    <w:rsid w:val="00515D5A"/>
    <w:rsid w:val="00517060"/>
    <w:rsid w:val="00520A60"/>
    <w:rsid w:val="00521FE7"/>
    <w:rsid w:val="005265D9"/>
    <w:rsid w:val="00526E87"/>
    <w:rsid w:val="0052778C"/>
    <w:rsid w:val="005328FE"/>
    <w:rsid w:val="005447F1"/>
    <w:rsid w:val="0054690D"/>
    <w:rsid w:val="00554038"/>
    <w:rsid w:val="0056018F"/>
    <w:rsid w:val="00561076"/>
    <w:rsid w:val="00562395"/>
    <w:rsid w:val="00563FFA"/>
    <w:rsid w:val="00564170"/>
    <w:rsid w:val="00566299"/>
    <w:rsid w:val="00570EDB"/>
    <w:rsid w:val="00572C77"/>
    <w:rsid w:val="005735C9"/>
    <w:rsid w:val="00574978"/>
    <w:rsid w:val="005775F7"/>
    <w:rsid w:val="00581A7B"/>
    <w:rsid w:val="00585962"/>
    <w:rsid w:val="005913F3"/>
    <w:rsid w:val="00594B0A"/>
    <w:rsid w:val="005956F8"/>
    <w:rsid w:val="0059598C"/>
    <w:rsid w:val="00596465"/>
    <w:rsid w:val="005A289D"/>
    <w:rsid w:val="005B1EB1"/>
    <w:rsid w:val="005B47B4"/>
    <w:rsid w:val="005B56B9"/>
    <w:rsid w:val="005B7EDB"/>
    <w:rsid w:val="005C161F"/>
    <w:rsid w:val="005D0B4F"/>
    <w:rsid w:val="005D0C59"/>
    <w:rsid w:val="005D15B2"/>
    <w:rsid w:val="005D191E"/>
    <w:rsid w:val="005E39D9"/>
    <w:rsid w:val="005F2234"/>
    <w:rsid w:val="005F27E8"/>
    <w:rsid w:val="00610374"/>
    <w:rsid w:val="00610A59"/>
    <w:rsid w:val="00614388"/>
    <w:rsid w:val="0062307C"/>
    <w:rsid w:val="0062438F"/>
    <w:rsid w:val="006249ED"/>
    <w:rsid w:val="006312C4"/>
    <w:rsid w:val="00634896"/>
    <w:rsid w:val="006350B7"/>
    <w:rsid w:val="00641B82"/>
    <w:rsid w:val="00643B03"/>
    <w:rsid w:val="0065110F"/>
    <w:rsid w:val="00653B85"/>
    <w:rsid w:val="006604A7"/>
    <w:rsid w:val="0066103B"/>
    <w:rsid w:val="00661115"/>
    <w:rsid w:val="00664827"/>
    <w:rsid w:val="00664E88"/>
    <w:rsid w:val="00672D13"/>
    <w:rsid w:val="00692E82"/>
    <w:rsid w:val="00696033"/>
    <w:rsid w:val="006A19B8"/>
    <w:rsid w:val="006A2243"/>
    <w:rsid w:val="006A22A9"/>
    <w:rsid w:val="006A2605"/>
    <w:rsid w:val="006A33B5"/>
    <w:rsid w:val="006A3492"/>
    <w:rsid w:val="006A360E"/>
    <w:rsid w:val="006A5EA5"/>
    <w:rsid w:val="006A61F2"/>
    <w:rsid w:val="006B0683"/>
    <w:rsid w:val="006B282D"/>
    <w:rsid w:val="006B564B"/>
    <w:rsid w:val="006B7400"/>
    <w:rsid w:val="006B7D2B"/>
    <w:rsid w:val="006C0C48"/>
    <w:rsid w:val="006C1970"/>
    <w:rsid w:val="006C1CEA"/>
    <w:rsid w:val="006C3D59"/>
    <w:rsid w:val="006C43C8"/>
    <w:rsid w:val="006D21D7"/>
    <w:rsid w:val="006D325C"/>
    <w:rsid w:val="006D5A28"/>
    <w:rsid w:val="006D615B"/>
    <w:rsid w:val="006E5CC1"/>
    <w:rsid w:val="006F2F74"/>
    <w:rsid w:val="006F3398"/>
    <w:rsid w:val="006F5676"/>
    <w:rsid w:val="006F6D9D"/>
    <w:rsid w:val="006F796C"/>
    <w:rsid w:val="00703BDE"/>
    <w:rsid w:val="007043A1"/>
    <w:rsid w:val="007059BA"/>
    <w:rsid w:val="0070713B"/>
    <w:rsid w:val="0071354A"/>
    <w:rsid w:val="00716B13"/>
    <w:rsid w:val="00723813"/>
    <w:rsid w:val="00724546"/>
    <w:rsid w:val="0073146F"/>
    <w:rsid w:val="0073167B"/>
    <w:rsid w:val="0073461F"/>
    <w:rsid w:val="00736CED"/>
    <w:rsid w:val="007405F7"/>
    <w:rsid w:val="00741A93"/>
    <w:rsid w:val="007504A9"/>
    <w:rsid w:val="00752A0A"/>
    <w:rsid w:val="0075445A"/>
    <w:rsid w:val="00754EDB"/>
    <w:rsid w:val="007551E4"/>
    <w:rsid w:val="00755DCB"/>
    <w:rsid w:val="007620DB"/>
    <w:rsid w:val="00763292"/>
    <w:rsid w:val="00766B36"/>
    <w:rsid w:val="00775917"/>
    <w:rsid w:val="007769BD"/>
    <w:rsid w:val="00781C57"/>
    <w:rsid w:val="00794AB6"/>
    <w:rsid w:val="00795A50"/>
    <w:rsid w:val="0079759B"/>
    <w:rsid w:val="007A1C04"/>
    <w:rsid w:val="007A47E7"/>
    <w:rsid w:val="007B0029"/>
    <w:rsid w:val="007B358F"/>
    <w:rsid w:val="007B359D"/>
    <w:rsid w:val="007B452D"/>
    <w:rsid w:val="007C1004"/>
    <w:rsid w:val="007C707E"/>
    <w:rsid w:val="007C79A4"/>
    <w:rsid w:val="007D13A4"/>
    <w:rsid w:val="007D5BD5"/>
    <w:rsid w:val="007E0C3C"/>
    <w:rsid w:val="007E77B9"/>
    <w:rsid w:val="007F4DCA"/>
    <w:rsid w:val="0080135D"/>
    <w:rsid w:val="00803A24"/>
    <w:rsid w:val="00806798"/>
    <w:rsid w:val="008068A7"/>
    <w:rsid w:val="00806950"/>
    <w:rsid w:val="00813D61"/>
    <w:rsid w:val="0081499B"/>
    <w:rsid w:val="00816957"/>
    <w:rsid w:val="00817D8C"/>
    <w:rsid w:val="0082179F"/>
    <w:rsid w:val="00823883"/>
    <w:rsid w:val="00830D01"/>
    <w:rsid w:val="0083125C"/>
    <w:rsid w:val="008350A2"/>
    <w:rsid w:val="00835C81"/>
    <w:rsid w:val="008433C8"/>
    <w:rsid w:val="00845E6C"/>
    <w:rsid w:val="00847BCA"/>
    <w:rsid w:val="008510FB"/>
    <w:rsid w:val="008525A0"/>
    <w:rsid w:val="00855505"/>
    <w:rsid w:val="008556C1"/>
    <w:rsid w:val="008557C9"/>
    <w:rsid w:val="00861B72"/>
    <w:rsid w:val="00863ECB"/>
    <w:rsid w:val="008640CE"/>
    <w:rsid w:val="00865405"/>
    <w:rsid w:val="00866E31"/>
    <w:rsid w:val="008674E3"/>
    <w:rsid w:val="008678A0"/>
    <w:rsid w:val="008726A2"/>
    <w:rsid w:val="00873590"/>
    <w:rsid w:val="00873D4D"/>
    <w:rsid w:val="008767B9"/>
    <w:rsid w:val="00880EDA"/>
    <w:rsid w:val="008817C9"/>
    <w:rsid w:val="00881C15"/>
    <w:rsid w:val="00882449"/>
    <w:rsid w:val="00883B2F"/>
    <w:rsid w:val="00886B9F"/>
    <w:rsid w:val="00890C4A"/>
    <w:rsid w:val="008912EA"/>
    <w:rsid w:val="00894245"/>
    <w:rsid w:val="00897557"/>
    <w:rsid w:val="008A062F"/>
    <w:rsid w:val="008A4522"/>
    <w:rsid w:val="008A5C05"/>
    <w:rsid w:val="008B03CA"/>
    <w:rsid w:val="008B0B1D"/>
    <w:rsid w:val="008B1090"/>
    <w:rsid w:val="008B372E"/>
    <w:rsid w:val="008C01D1"/>
    <w:rsid w:val="008C02F8"/>
    <w:rsid w:val="008C151C"/>
    <w:rsid w:val="008C3F6A"/>
    <w:rsid w:val="008C73F5"/>
    <w:rsid w:val="008D73EF"/>
    <w:rsid w:val="008D7D86"/>
    <w:rsid w:val="008E02CB"/>
    <w:rsid w:val="008E64A7"/>
    <w:rsid w:val="008E6AFA"/>
    <w:rsid w:val="008E6CFB"/>
    <w:rsid w:val="008E7BA7"/>
    <w:rsid w:val="008F033C"/>
    <w:rsid w:val="008F388D"/>
    <w:rsid w:val="00905085"/>
    <w:rsid w:val="009051B9"/>
    <w:rsid w:val="00912D21"/>
    <w:rsid w:val="00915740"/>
    <w:rsid w:val="0091592A"/>
    <w:rsid w:val="00915C4C"/>
    <w:rsid w:val="00920451"/>
    <w:rsid w:val="00930184"/>
    <w:rsid w:val="00930691"/>
    <w:rsid w:val="00931DB2"/>
    <w:rsid w:val="009325C8"/>
    <w:rsid w:val="0093417D"/>
    <w:rsid w:val="00936C02"/>
    <w:rsid w:val="00941DDA"/>
    <w:rsid w:val="009435BA"/>
    <w:rsid w:val="00943FEA"/>
    <w:rsid w:val="00951851"/>
    <w:rsid w:val="00951EAB"/>
    <w:rsid w:val="009548DA"/>
    <w:rsid w:val="00957477"/>
    <w:rsid w:val="009604E6"/>
    <w:rsid w:val="00960A0E"/>
    <w:rsid w:val="009659D1"/>
    <w:rsid w:val="00970372"/>
    <w:rsid w:val="00970B82"/>
    <w:rsid w:val="0097126E"/>
    <w:rsid w:val="00980E29"/>
    <w:rsid w:val="00983B84"/>
    <w:rsid w:val="00986457"/>
    <w:rsid w:val="00986CBC"/>
    <w:rsid w:val="009872F2"/>
    <w:rsid w:val="00987893"/>
    <w:rsid w:val="00990645"/>
    <w:rsid w:val="0099195F"/>
    <w:rsid w:val="009961D4"/>
    <w:rsid w:val="009969C0"/>
    <w:rsid w:val="009A1B73"/>
    <w:rsid w:val="009A1C11"/>
    <w:rsid w:val="009A264E"/>
    <w:rsid w:val="009A3590"/>
    <w:rsid w:val="009A7F5D"/>
    <w:rsid w:val="009B02D9"/>
    <w:rsid w:val="009B048F"/>
    <w:rsid w:val="009B468B"/>
    <w:rsid w:val="009B47F9"/>
    <w:rsid w:val="009B71C0"/>
    <w:rsid w:val="009C1871"/>
    <w:rsid w:val="009C6368"/>
    <w:rsid w:val="009D0733"/>
    <w:rsid w:val="009D66A6"/>
    <w:rsid w:val="009D7FFE"/>
    <w:rsid w:val="009E06DB"/>
    <w:rsid w:val="009E2C06"/>
    <w:rsid w:val="009E5EDB"/>
    <w:rsid w:val="009F20B2"/>
    <w:rsid w:val="009F26DF"/>
    <w:rsid w:val="009F5A43"/>
    <w:rsid w:val="009F6902"/>
    <w:rsid w:val="009F7770"/>
    <w:rsid w:val="009F7F1C"/>
    <w:rsid w:val="00A058FB"/>
    <w:rsid w:val="00A07C14"/>
    <w:rsid w:val="00A11E94"/>
    <w:rsid w:val="00A1292A"/>
    <w:rsid w:val="00A13112"/>
    <w:rsid w:val="00A134B9"/>
    <w:rsid w:val="00A3022A"/>
    <w:rsid w:val="00A333E5"/>
    <w:rsid w:val="00A33784"/>
    <w:rsid w:val="00A342A0"/>
    <w:rsid w:val="00A34D64"/>
    <w:rsid w:val="00A37CA2"/>
    <w:rsid w:val="00A4135B"/>
    <w:rsid w:val="00A423C5"/>
    <w:rsid w:val="00A46BD6"/>
    <w:rsid w:val="00A47DA3"/>
    <w:rsid w:val="00A50101"/>
    <w:rsid w:val="00A51F9F"/>
    <w:rsid w:val="00A53F88"/>
    <w:rsid w:val="00A550DE"/>
    <w:rsid w:val="00A563E6"/>
    <w:rsid w:val="00A56510"/>
    <w:rsid w:val="00A60D48"/>
    <w:rsid w:val="00A60E32"/>
    <w:rsid w:val="00A63472"/>
    <w:rsid w:val="00A64214"/>
    <w:rsid w:val="00A67965"/>
    <w:rsid w:val="00A67A41"/>
    <w:rsid w:val="00A71C9B"/>
    <w:rsid w:val="00A747F6"/>
    <w:rsid w:val="00A75950"/>
    <w:rsid w:val="00A811EE"/>
    <w:rsid w:val="00A86312"/>
    <w:rsid w:val="00A86885"/>
    <w:rsid w:val="00A90635"/>
    <w:rsid w:val="00A93E29"/>
    <w:rsid w:val="00AA2B15"/>
    <w:rsid w:val="00AA3F44"/>
    <w:rsid w:val="00AA4BE4"/>
    <w:rsid w:val="00AA7023"/>
    <w:rsid w:val="00AB0537"/>
    <w:rsid w:val="00AB5A05"/>
    <w:rsid w:val="00AB667F"/>
    <w:rsid w:val="00AC143B"/>
    <w:rsid w:val="00AC2A83"/>
    <w:rsid w:val="00AC30F5"/>
    <w:rsid w:val="00AC484A"/>
    <w:rsid w:val="00AC5C35"/>
    <w:rsid w:val="00AD11A6"/>
    <w:rsid w:val="00AD3640"/>
    <w:rsid w:val="00AE0090"/>
    <w:rsid w:val="00AE14F0"/>
    <w:rsid w:val="00AE21CF"/>
    <w:rsid w:val="00AE3776"/>
    <w:rsid w:val="00AE567C"/>
    <w:rsid w:val="00AF5900"/>
    <w:rsid w:val="00AF7235"/>
    <w:rsid w:val="00B03591"/>
    <w:rsid w:val="00B0381E"/>
    <w:rsid w:val="00B0491A"/>
    <w:rsid w:val="00B04CD6"/>
    <w:rsid w:val="00B062DA"/>
    <w:rsid w:val="00B12942"/>
    <w:rsid w:val="00B12AE5"/>
    <w:rsid w:val="00B3087C"/>
    <w:rsid w:val="00B316A7"/>
    <w:rsid w:val="00B33F05"/>
    <w:rsid w:val="00B379A6"/>
    <w:rsid w:val="00B408F8"/>
    <w:rsid w:val="00B4253B"/>
    <w:rsid w:val="00B4508D"/>
    <w:rsid w:val="00B51110"/>
    <w:rsid w:val="00B51ACF"/>
    <w:rsid w:val="00B54B0B"/>
    <w:rsid w:val="00B562A7"/>
    <w:rsid w:val="00B60E6D"/>
    <w:rsid w:val="00B65F95"/>
    <w:rsid w:val="00B67AC2"/>
    <w:rsid w:val="00B7354F"/>
    <w:rsid w:val="00B74818"/>
    <w:rsid w:val="00B7595A"/>
    <w:rsid w:val="00B764BD"/>
    <w:rsid w:val="00B836C0"/>
    <w:rsid w:val="00B83C6F"/>
    <w:rsid w:val="00B91212"/>
    <w:rsid w:val="00B95909"/>
    <w:rsid w:val="00BA08C9"/>
    <w:rsid w:val="00BA0EDF"/>
    <w:rsid w:val="00BA33DC"/>
    <w:rsid w:val="00BA5E44"/>
    <w:rsid w:val="00BA63C0"/>
    <w:rsid w:val="00BA6598"/>
    <w:rsid w:val="00BA6868"/>
    <w:rsid w:val="00BA7518"/>
    <w:rsid w:val="00BA770B"/>
    <w:rsid w:val="00BA7C64"/>
    <w:rsid w:val="00BB50F3"/>
    <w:rsid w:val="00BC2A85"/>
    <w:rsid w:val="00BC3663"/>
    <w:rsid w:val="00BC432F"/>
    <w:rsid w:val="00BC4583"/>
    <w:rsid w:val="00BC5847"/>
    <w:rsid w:val="00BD03AC"/>
    <w:rsid w:val="00BD3163"/>
    <w:rsid w:val="00BD6C26"/>
    <w:rsid w:val="00BE0F94"/>
    <w:rsid w:val="00BE2C33"/>
    <w:rsid w:val="00BE34A7"/>
    <w:rsid w:val="00BE7C62"/>
    <w:rsid w:val="00BF49CD"/>
    <w:rsid w:val="00BF5130"/>
    <w:rsid w:val="00BF7F43"/>
    <w:rsid w:val="00C0117C"/>
    <w:rsid w:val="00C018EB"/>
    <w:rsid w:val="00C048F9"/>
    <w:rsid w:val="00C04FF0"/>
    <w:rsid w:val="00C069E9"/>
    <w:rsid w:val="00C105D3"/>
    <w:rsid w:val="00C13584"/>
    <w:rsid w:val="00C1443F"/>
    <w:rsid w:val="00C15E19"/>
    <w:rsid w:val="00C17D9D"/>
    <w:rsid w:val="00C20963"/>
    <w:rsid w:val="00C22D60"/>
    <w:rsid w:val="00C27736"/>
    <w:rsid w:val="00C27F5F"/>
    <w:rsid w:val="00C3277D"/>
    <w:rsid w:val="00C374C0"/>
    <w:rsid w:val="00C456B4"/>
    <w:rsid w:val="00C46A03"/>
    <w:rsid w:val="00C50240"/>
    <w:rsid w:val="00C51035"/>
    <w:rsid w:val="00C51581"/>
    <w:rsid w:val="00C51FAD"/>
    <w:rsid w:val="00C53F62"/>
    <w:rsid w:val="00C54774"/>
    <w:rsid w:val="00C623A3"/>
    <w:rsid w:val="00C6423C"/>
    <w:rsid w:val="00C663D6"/>
    <w:rsid w:val="00C6750D"/>
    <w:rsid w:val="00C70266"/>
    <w:rsid w:val="00C719A5"/>
    <w:rsid w:val="00C76743"/>
    <w:rsid w:val="00C85B52"/>
    <w:rsid w:val="00C87B46"/>
    <w:rsid w:val="00C9047E"/>
    <w:rsid w:val="00C90D5D"/>
    <w:rsid w:val="00C9277B"/>
    <w:rsid w:val="00C9625D"/>
    <w:rsid w:val="00C96CEF"/>
    <w:rsid w:val="00CA050E"/>
    <w:rsid w:val="00CA220D"/>
    <w:rsid w:val="00CB1699"/>
    <w:rsid w:val="00CB55D6"/>
    <w:rsid w:val="00CB6E2D"/>
    <w:rsid w:val="00CB75E5"/>
    <w:rsid w:val="00CD153C"/>
    <w:rsid w:val="00CD5CEB"/>
    <w:rsid w:val="00CD5D4C"/>
    <w:rsid w:val="00CE040E"/>
    <w:rsid w:val="00CE1253"/>
    <w:rsid w:val="00CE1B4E"/>
    <w:rsid w:val="00CE2891"/>
    <w:rsid w:val="00CE2C6A"/>
    <w:rsid w:val="00CE72FA"/>
    <w:rsid w:val="00CF1120"/>
    <w:rsid w:val="00CF388E"/>
    <w:rsid w:val="00CF5BB6"/>
    <w:rsid w:val="00CF5F20"/>
    <w:rsid w:val="00CF6ABA"/>
    <w:rsid w:val="00D01648"/>
    <w:rsid w:val="00D023CC"/>
    <w:rsid w:val="00D037A2"/>
    <w:rsid w:val="00D12594"/>
    <w:rsid w:val="00D14BE2"/>
    <w:rsid w:val="00D15193"/>
    <w:rsid w:val="00D162B8"/>
    <w:rsid w:val="00D17A1E"/>
    <w:rsid w:val="00D22652"/>
    <w:rsid w:val="00D24245"/>
    <w:rsid w:val="00D456BE"/>
    <w:rsid w:val="00D478EF"/>
    <w:rsid w:val="00D525FD"/>
    <w:rsid w:val="00D52E00"/>
    <w:rsid w:val="00D5671B"/>
    <w:rsid w:val="00D577F5"/>
    <w:rsid w:val="00D57852"/>
    <w:rsid w:val="00D5796B"/>
    <w:rsid w:val="00D61192"/>
    <w:rsid w:val="00D63D5E"/>
    <w:rsid w:val="00D64424"/>
    <w:rsid w:val="00D65A5B"/>
    <w:rsid w:val="00D66037"/>
    <w:rsid w:val="00D6799A"/>
    <w:rsid w:val="00D70730"/>
    <w:rsid w:val="00D710EC"/>
    <w:rsid w:val="00D904C2"/>
    <w:rsid w:val="00D93F5F"/>
    <w:rsid w:val="00D95EFB"/>
    <w:rsid w:val="00D972B5"/>
    <w:rsid w:val="00DA1050"/>
    <w:rsid w:val="00DA70F0"/>
    <w:rsid w:val="00DB01A7"/>
    <w:rsid w:val="00DB7AB7"/>
    <w:rsid w:val="00DB7D7D"/>
    <w:rsid w:val="00DC085F"/>
    <w:rsid w:val="00DC4E12"/>
    <w:rsid w:val="00DD5B86"/>
    <w:rsid w:val="00DD6813"/>
    <w:rsid w:val="00DD7EA1"/>
    <w:rsid w:val="00DE2318"/>
    <w:rsid w:val="00DF34FD"/>
    <w:rsid w:val="00DF3C71"/>
    <w:rsid w:val="00DF4CC6"/>
    <w:rsid w:val="00DF63D6"/>
    <w:rsid w:val="00E00B70"/>
    <w:rsid w:val="00E015E4"/>
    <w:rsid w:val="00E01748"/>
    <w:rsid w:val="00E03D34"/>
    <w:rsid w:val="00E041E5"/>
    <w:rsid w:val="00E111C1"/>
    <w:rsid w:val="00E127A4"/>
    <w:rsid w:val="00E141E1"/>
    <w:rsid w:val="00E146BF"/>
    <w:rsid w:val="00E230E2"/>
    <w:rsid w:val="00E234E6"/>
    <w:rsid w:val="00E33058"/>
    <w:rsid w:val="00E338FD"/>
    <w:rsid w:val="00E367E2"/>
    <w:rsid w:val="00E374F6"/>
    <w:rsid w:val="00E413A9"/>
    <w:rsid w:val="00E42CB7"/>
    <w:rsid w:val="00E445EB"/>
    <w:rsid w:val="00E50000"/>
    <w:rsid w:val="00E50085"/>
    <w:rsid w:val="00E5115F"/>
    <w:rsid w:val="00E54859"/>
    <w:rsid w:val="00E55AF0"/>
    <w:rsid w:val="00E5675D"/>
    <w:rsid w:val="00E56F36"/>
    <w:rsid w:val="00E647A4"/>
    <w:rsid w:val="00E7067F"/>
    <w:rsid w:val="00E70B61"/>
    <w:rsid w:val="00E777CD"/>
    <w:rsid w:val="00E77975"/>
    <w:rsid w:val="00E82547"/>
    <w:rsid w:val="00E82C55"/>
    <w:rsid w:val="00E83DB5"/>
    <w:rsid w:val="00E914A5"/>
    <w:rsid w:val="00E91A7F"/>
    <w:rsid w:val="00E9211B"/>
    <w:rsid w:val="00E93406"/>
    <w:rsid w:val="00E94B12"/>
    <w:rsid w:val="00E96BF4"/>
    <w:rsid w:val="00E96C32"/>
    <w:rsid w:val="00E97277"/>
    <w:rsid w:val="00E97DDC"/>
    <w:rsid w:val="00E97FE6"/>
    <w:rsid w:val="00EA307D"/>
    <w:rsid w:val="00EA3C03"/>
    <w:rsid w:val="00EA4DF7"/>
    <w:rsid w:val="00EA5A9C"/>
    <w:rsid w:val="00EA5B5E"/>
    <w:rsid w:val="00EB4567"/>
    <w:rsid w:val="00EB4A9E"/>
    <w:rsid w:val="00EC0294"/>
    <w:rsid w:val="00EC0E5A"/>
    <w:rsid w:val="00EC145C"/>
    <w:rsid w:val="00EC3C68"/>
    <w:rsid w:val="00EC5E72"/>
    <w:rsid w:val="00EC7E03"/>
    <w:rsid w:val="00ED022D"/>
    <w:rsid w:val="00ED181D"/>
    <w:rsid w:val="00ED5550"/>
    <w:rsid w:val="00EE5526"/>
    <w:rsid w:val="00EE791E"/>
    <w:rsid w:val="00EF41FD"/>
    <w:rsid w:val="00EF4A4D"/>
    <w:rsid w:val="00EF5218"/>
    <w:rsid w:val="00EF7AAF"/>
    <w:rsid w:val="00F00140"/>
    <w:rsid w:val="00F00E49"/>
    <w:rsid w:val="00F05598"/>
    <w:rsid w:val="00F10FA0"/>
    <w:rsid w:val="00F12D27"/>
    <w:rsid w:val="00F1464A"/>
    <w:rsid w:val="00F17AA1"/>
    <w:rsid w:val="00F2071D"/>
    <w:rsid w:val="00F222C9"/>
    <w:rsid w:val="00F2359D"/>
    <w:rsid w:val="00F24BDC"/>
    <w:rsid w:val="00F26ABA"/>
    <w:rsid w:val="00F26EB1"/>
    <w:rsid w:val="00F2784C"/>
    <w:rsid w:val="00F3172D"/>
    <w:rsid w:val="00F323B8"/>
    <w:rsid w:val="00F42459"/>
    <w:rsid w:val="00F45A8A"/>
    <w:rsid w:val="00F47481"/>
    <w:rsid w:val="00F5008F"/>
    <w:rsid w:val="00F553E1"/>
    <w:rsid w:val="00F57CBE"/>
    <w:rsid w:val="00F61BFF"/>
    <w:rsid w:val="00F726EA"/>
    <w:rsid w:val="00F74124"/>
    <w:rsid w:val="00F80E1E"/>
    <w:rsid w:val="00F81048"/>
    <w:rsid w:val="00F84FE1"/>
    <w:rsid w:val="00F86FCA"/>
    <w:rsid w:val="00F97D14"/>
    <w:rsid w:val="00FB2755"/>
    <w:rsid w:val="00FB3671"/>
    <w:rsid w:val="00FB4BD9"/>
    <w:rsid w:val="00FB6371"/>
    <w:rsid w:val="00FB6523"/>
    <w:rsid w:val="00FB7C52"/>
    <w:rsid w:val="00FC0AC1"/>
    <w:rsid w:val="00FC10A0"/>
    <w:rsid w:val="00FC5D53"/>
    <w:rsid w:val="00FD3C61"/>
    <w:rsid w:val="00FD5021"/>
    <w:rsid w:val="00FE016A"/>
    <w:rsid w:val="00FE4C6C"/>
    <w:rsid w:val="00FE6542"/>
    <w:rsid w:val="00FF1D3B"/>
    <w:rsid w:val="00FF1F56"/>
    <w:rsid w:val="00FF27FF"/>
    <w:rsid w:val="00FF3392"/>
    <w:rsid w:val="00FF3BD3"/>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8E4D"/>
  <w15:chartTrackingRefBased/>
  <w15:docId w15:val="{F38882E4-0A80-4E73-9672-5E18B70FB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locked="1" w:uiPriority="63"/>
    <w:lsdException w:name="Medium Shading 2" w:locked="1"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locked="1" w:uiPriority="72"/>
    <w:lsdException w:name="Colorful Grid" w:locked="1" w:uiPriority="73"/>
    <w:lsdException w:name="Light Shading Accent 1" w:uiPriority="60"/>
    <w:lsdException w:name="Light List Accent 1" w:uiPriority="61"/>
    <w:lsdException w:name="Light Grid Accent 1" w:uiPriority="62"/>
    <w:lsdException w:name="Medium Shading 1 Accent 1" w:locked="1" w:uiPriority="63"/>
    <w:lsdException w:name="Medium Shading 2 Accent 1" w:locked="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ocked="1" w:uiPriority="72"/>
    <w:lsdException w:name="Colorful Grid Accent 1" w:locked="1" w:uiPriority="73"/>
    <w:lsdException w:name="Light Shading Accent 2" w:uiPriority="60"/>
    <w:lsdException w:name="Light List Accent 2" w:uiPriority="61"/>
    <w:lsdException w:name="Light Grid Accent 2" w:uiPriority="62"/>
    <w:lsdException w:name="Medium Shading 1 Accent 2" w:locked="1" w:uiPriority="63"/>
    <w:lsdException w:name="Medium Shading 2 Accent 2" w:locked="1"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locked="1" w:uiPriority="72"/>
    <w:lsdException w:name="Colorful Grid Accent 2" w:locked="1" w:uiPriority="73"/>
    <w:lsdException w:name="Light Shading Accent 3" w:uiPriority="60"/>
    <w:lsdException w:name="Light List Accent 3" w:uiPriority="61"/>
    <w:lsdException w:name="Light Grid Accent 3" w:uiPriority="62"/>
    <w:lsdException w:name="Medium Shading 1 Accent 3" w:locked="1" w:uiPriority="63"/>
    <w:lsdException w:name="Medium Shading 2 Accent 3" w:locked="1"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locked="1" w:uiPriority="72"/>
    <w:lsdException w:name="Colorful Grid Accent 3" w:locked="1" w:uiPriority="73"/>
    <w:lsdException w:name="Light Shading Accent 4" w:uiPriority="60"/>
    <w:lsdException w:name="Light List Accent 4" w:uiPriority="61"/>
    <w:lsdException w:name="Light Grid Accent 4" w:uiPriority="62"/>
    <w:lsdException w:name="Medium Shading 1 Accent 4" w:locked="1" w:uiPriority="63"/>
    <w:lsdException w:name="Medium Shading 2 Accent 4" w:locked="1"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locked="1" w:uiPriority="72"/>
    <w:lsdException w:name="Colorful Grid Accent 4" w:locked="1" w:uiPriority="73"/>
    <w:lsdException w:name="Light Shading Accent 5" w:uiPriority="60"/>
    <w:lsdException w:name="Light List Accent 5" w:uiPriority="61"/>
    <w:lsdException w:name="Light Grid Accent 5" w:uiPriority="62"/>
    <w:lsdException w:name="Medium Shading 1 Accent 5" w:locked="1" w:uiPriority="63"/>
    <w:lsdException w:name="Medium Shading 2 Accent 5" w:locked="1"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locked="1" w:uiPriority="72"/>
    <w:lsdException w:name="Colorful Grid Accent 5" w:locked="1" w:uiPriority="73"/>
    <w:lsdException w:name="Light Shading Accent 6" w:uiPriority="60"/>
    <w:lsdException w:name="Light List Accent 6" w:uiPriority="61"/>
    <w:lsdException w:name="Light Grid Accent 6" w:uiPriority="62"/>
    <w:lsdException w:name="Medium Shading 1 Accent 6" w:locked="1" w:uiPriority="63"/>
    <w:lsdException w:name="Medium Shading 2 Accent 6" w:locked="1"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DA3"/>
    <w:pPr>
      <w:spacing w:after="0" w:line="240" w:lineRule="auto"/>
    </w:pPr>
    <w:rPr>
      <w:lang w:val="en-GB"/>
    </w:rPr>
  </w:style>
  <w:style w:type="paragraph" w:styleId="Heading1">
    <w:name w:val="heading 1"/>
    <w:basedOn w:val="Normal"/>
    <w:next w:val="BodyText"/>
    <w:link w:val="Heading1Char"/>
    <w:uiPriority w:val="9"/>
    <w:qFormat/>
    <w:rsid w:val="00855505"/>
    <w:pPr>
      <w:keepNext/>
      <w:keepLines/>
      <w:numPr>
        <w:numId w:val="4"/>
      </w:numPr>
      <w:spacing w:before="400" w:after="240" w:line="276" w:lineRule="auto"/>
      <w:outlineLvl w:val="0"/>
    </w:pPr>
    <w:rPr>
      <w:rFonts w:asciiTheme="majorHAnsi" w:eastAsiaTheme="majorEastAsia" w:hAnsiTheme="majorHAnsi" w:cstheme="majorHAnsi"/>
      <w:bCs/>
      <w:color w:val="373A36" w:themeColor="text2"/>
      <w:sz w:val="40"/>
      <w:szCs w:val="40"/>
    </w:rPr>
  </w:style>
  <w:style w:type="paragraph" w:styleId="Heading2">
    <w:name w:val="heading 2"/>
    <w:basedOn w:val="Normal"/>
    <w:next w:val="BodyText"/>
    <w:link w:val="Heading2Char"/>
    <w:uiPriority w:val="9"/>
    <w:unhideWhenUsed/>
    <w:qFormat/>
    <w:rsid w:val="00855505"/>
    <w:pPr>
      <w:keepNext/>
      <w:keepLines/>
      <w:numPr>
        <w:ilvl w:val="1"/>
        <w:numId w:val="4"/>
      </w:numPr>
      <w:spacing w:before="400" w:after="120" w:line="276" w:lineRule="auto"/>
      <w:outlineLvl w:val="1"/>
    </w:pPr>
    <w:rPr>
      <w:rFonts w:asciiTheme="majorHAnsi" w:eastAsiaTheme="majorEastAsia" w:hAnsiTheme="majorHAnsi"/>
      <w:b/>
      <w:bCs/>
      <w:color w:val="89C925" w:themeColor="accent1"/>
      <w:sz w:val="32"/>
      <w:szCs w:val="32"/>
    </w:rPr>
  </w:style>
  <w:style w:type="paragraph" w:styleId="Heading3">
    <w:name w:val="heading 3"/>
    <w:basedOn w:val="Normal"/>
    <w:next w:val="BodyText"/>
    <w:link w:val="Heading3Char"/>
    <w:uiPriority w:val="9"/>
    <w:unhideWhenUsed/>
    <w:qFormat/>
    <w:rsid w:val="00855505"/>
    <w:pPr>
      <w:keepNext/>
      <w:keepLines/>
      <w:numPr>
        <w:ilvl w:val="2"/>
        <w:numId w:val="4"/>
      </w:numPr>
      <w:spacing w:before="400" w:after="120" w:line="276" w:lineRule="auto"/>
      <w:outlineLvl w:val="2"/>
    </w:pPr>
    <w:rPr>
      <w:rFonts w:asciiTheme="majorHAnsi" w:eastAsiaTheme="majorEastAsia" w:hAnsiTheme="majorHAnsi" w:cstheme="majorHAnsi"/>
      <w:b/>
      <w:bCs/>
      <w:color w:val="373A36" w:themeColor="text2"/>
      <w:sz w:val="26"/>
      <w:szCs w:val="26"/>
    </w:rPr>
  </w:style>
  <w:style w:type="paragraph" w:styleId="Heading4">
    <w:name w:val="heading 4"/>
    <w:basedOn w:val="Normal"/>
    <w:next w:val="BodyText"/>
    <w:link w:val="Heading4Char"/>
    <w:uiPriority w:val="9"/>
    <w:unhideWhenUsed/>
    <w:qFormat/>
    <w:rsid w:val="00855505"/>
    <w:pPr>
      <w:keepNext/>
      <w:keepLines/>
      <w:spacing w:before="400" w:after="120" w:line="276" w:lineRule="auto"/>
      <w:outlineLvl w:val="3"/>
    </w:pPr>
    <w:rPr>
      <w:rFonts w:eastAsiaTheme="majorEastAsia" w:cstheme="majorBidi"/>
      <w:b/>
      <w:bCs/>
      <w:iCs/>
      <w:color w:val="4E5859" w:themeColor="accent2"/>
      <w:sz w:val="24"/>
      <w:szCs w:val="24"/>
    </w:rPr>
  </w:style>
  <w:style w:type="paragraph" w:styleId="Heading5">
    <w:name w:val="heading 5"/>
    <w:basedOn w:val="Normal"/>
    <w:next w:val="BodyText"/>
    <w:link w:val="Heading5Char"/>
    <w:uiPriority w:val="9"/>
    <w:unhideWhenUsed/>
    <w:qFormat/>
    <w:rsid w:val="00855505"/>
    <w:pPr>
      <w:keepNext/>
      <w:keepLines/>
      <w:spacing w:before="400" w:after="120" w:line="276" w:lineRule="auto"/>
      <w:outlineLvl w:val="4"/>
    </w:pPr>
    <w:rPr>
      <w:rFonts w:asciiTheme="majorHAnsi" w:eastAsiaTheme="majorEastAsia" w:hAnsiTheme="majorHAnsi" w:cstheme="majorBidi"/>
      <w:b/>
      <w:color w:val="373A36" w:themeColor="text2"/>
      <w:sz w:val="24"/>
      <w:szCs w:val="24"/>
    </w:rPr>
  </w:style>
  <w:style w:type="paragraph" w:styleId="Heading6">
    <w:name w:val="heading 6"/>
    <w:basedOn w:val="Normal"/>
    <w:next w:val="BodyText"/>
    <w:link w:val="Heading6Char"/>
    <w:uiPriority w:val="9"/>
    <w:unhideWhenUsed/>
    <w:qFormat/>
    <w:rsid w:val="00855505"/>
    <w:pPr>
      <w:keepNext/>
      <w:keepLines/>
      <w:spacing w:before="400" w:after="120" w:line="276" w:lineRule="auto"/>
      <w:outlineLvl w:val="5"/>
    </w:pPr>
    <w:rPr>
      <w:rFonts w:asciiTheme="majorHAnsi" w:eastAsiaTheme="majorEastAsia" w:hAnsiTheme="majorHAnsi" w:cstheme="majorBidi"/>
      <w:b/>
      <w:iCs/>
      <w:color w:val="373A36" w:themeColor="text1"/>
    </w:rPr>
  </w:style>
  <w:style w:type="paragraph" w:styleId="Heading7">
    <w:name w:val="heading 7"/>
    <w:basedOn w:val="Normal"/>
    <w:next w:val="BodyText"/>
    <w:link w:val="Heading7Char"/>
    <w:uiPriority w:val="9"/>
    <w:unhideWhenUsed/>
    <w:qFormat/>
    <w:rsid w:val="00855505"/>
    <w:pPr>
      <w:keepNext/>
      <w:keepLines/>
      <w:spacing w:before="400" w:after="120" w:line="276" w:lineRule="auto"/>
      <w:outlineLvl w:val="6"/>
    </w:pPr>
    <w:rPr>
      <w:rFonts w:asciiTheme="majorHAnsi" w:eastAsiaTheme="majorEastAsia" w:hAnsiTheme="majorHAnsi" w:cstheme="majorBidi"/>
      <w:b/>
      <w:iCs/>
      <w:color w:val="373A36" w:themeColor="text2"/>
    </w:rPr>
  </w:style>
  <w:style w:type="paragraph" w:styleId="Heading8">
    <w:name w:val="heading 8"/>
    <w:basedOn w:val="Normal"/>
    <w:next w:val="Normal"/>
    <w:link w:val="Heading8Char"/>
    <w:uiPriority w:val="9"/>
    <w:semiHidden/>
    <w:rsid w:val="00890C4A"/>
    <w:pPr>
      <w:keepNext/>
      <w:keepLines/>
      <w:spacing w:before="400" w:after="120"/>
      <w:outlineLvl w:val="7"/>
    </w:pPr>
    <w:rPr>
      <w:rFonts w:asciiTheme="majorHAnsi" w:eastAsiaTheme="majorEastAsia" w:hAnsiTheme="majorHAnsi" w:cstheme="majorBidi"/>
      <w:b/>
    </w:rPr>
  </w:style>
  <w:style w:type="paragraph" w:styleId="Heading9">
    <w:name w:val="heading 9"/>
    <w:basedOn w:val="Heading8"/>
    <w:next w:val="Normal"/>
    <w:link w:val="Heading9Char"/>
    <w:uiPriority w:val="9"/>
    <w:semiHidden/>
    <w:qFormat/>
    <w:rsid w:val="00890C4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C1443F"/>
    <w:pPr>
      <w:spacing w:after="120" w:line="276" w:lineRule="auto"/>
      <w:ind w:left="851" w:hanging="851"/>
    </w:pPr>
    <w:rPr>
      <w:b/>
      <w:bCs/>
      <w:color w:val="4E5859" w:themeColor="accent2"/>
      <w:sz w:val="18"/>
      <w:szCs w:val="18"/>
    </w:rPr>
  </w:style>
  <w:style w:type="paragraph" w:styleId="NoSpacing">
    <w:name w:val="No Spacing"/>
    <w:basedOn w:val="Normal"/>
    <w:link w:val="NoSpacingChar"/>
    <w:uiPriority w:val="1"/>
    <w:qFormat/>
    <w:rsid w:val="00C1443F"/>
  </w:style>
  <w:style w:type="paragraph" w:customStyle="1" w:styleId="ChapterHeading">
    <w:name w:val="Chapter Heading"/>
    <w:basedOn w:val="Heading1"/>
    <w:next w:val="Normal"/>
    <w:link w:val="ChapterHeadingChar"/>
    <w:semiHidden/>
    <w:rsid w:val="00394141"/>
    <w:pPr>
      <w:numPr>
        <w:numId w:val="0"/>
      </w:numPr>
      <w:ind w:left="567" w:hanging="567"/>
      <w:outlineLvl w:val="9"/>
    </w:pPr>
    <w:rPr>
      <w:b/>
      <w:spacing w:val="5"/>
      <w:kern w:val="28"/>
      <w:sz w:val="70"/>
      <w:szCs w:val="70"/>
    </w:rPr>
  </w:style>
  <w:style w:type="character" w:customStyle="1" w:styleId="ChapterHeadingChar">
    <w:name w:val="Chapter Heading Char"/>
    <w:basedOn w:val="TitleChar"/>
    <w:link w:val="ChapterHeading"/>
    <w:semiHidden/>
    <w:rsid w:val="00C04FF0"/>
    <w:rPr>
      <w:rFonts w:asciiTheme="majorHAnsi" w:eastAsiaTheme="majorEastAsia" w:hAnsiTheme="majorHAnsi" w:cstheme="majorHAnsi"/>
      <w:bCs/>
      <w:color w:val="89C925" w:themeColor="accent1"/>
      <w:spacing w:val="5"/>
      <w:kern w:val="28"/>
      <w:sz w:val="70"/>
      <w:szCs w:val="70"/>
      <w:lang w:val="en-GB"/>
    </w:rPr>
  </w:style>
  <w:style w:type="character" w:customStyle="1" w:styleId="Heading1Char">
    <w:name w:val="Heading 1 Char"/>
    <w:basedOn w:val="DefaultParagraphFont"/>
    <w:link w:val="Heading1"/>
    <w:uiPriority w:val="9"/>
    <w:rsid w:val="00855505"/>
    <w:rPr>
      <w:rFonts w:asciiTheme="majorHAnsi" w:eastAsiaTheme="majorEastAsia" w:hAnsiTheme="majorHAnsi" w:cstheme="majorHAnsi"/>
      <w:bCs/>
      <w:color w:val="373A36" w:themeColor="text2"/>
      <w:sz w:val="40"/>
      <w:szCs w:val="40"/>
      <w:lang w:val="en-GB"/>
    </w:rPr>
  </w:style>
  <w:style w:type="paragraph" w:customStyle="1" w:styleId="Section">
    <w:name w:val="Section"/>
    <w:basedOn w:val="Title"/>
    <w:link w:val="SectionChar"/>
    <w:qFormat/>
    <w:rsid w:val="003C5292"/>
  </w:style>
  <w:style w:type="character" w:customStyle="1" w:styleId="SectionChar">
    <w:name w:val="Section Char"/>
    <w:basedOn w:val="TitleChar"/>
    <w:link w:val="Section"/>
    <w:rsid w:val="003C5292"/>
    <w:rPr>
      <w:rFonts w:ascii="Arial" w:eastAsiaTheme="majorEastAsia" w:hAnsi="Arial" w:cstheme="majorBidi"/>
      <w:color w:val="89C925" w:themeColor="accent1"/>
      <w:spacing w:val="5"/>
      <w:kern w:val="28"/>
      <w:sz w:val="70"/>
      <w:szCs w:val="52"/>
    </w:rPr>
  </w:style>
  <w:style w:type="paragraph" w:styleId="Title">
    <w:name w:val="Title"/>
    <w:basedOn w:val="Normal"/>
    <w:next w:val="Normal"/>
    <w:link w:val="TitleChar"/>
    <w:uiPriority w:val="10"/>
    <w:semiHidden/>
    <w:qFormat/>
    <w:rsid w:val="00890C4A"/>
    <w:pPr>
      <w:spacing w:after="300"/>
      <w:contextualSpacing/>
    </w:pPr>
    <w:rPr>
      <w:rFonts w:ascii="Arial" w:eastAsiaTheme="majorEastAsia" w:hAnsi="Arial" w:cstheme="majorBidi"/>
      <w:color w:val="89C925" w:themeColor="accent1"/>
      <w:spacing w:val="5"/>
      <w:kern w:val="28"/>
      <w:sz w:val="70"/>
      <w:szCs w:val="52"/>
      <w:lang w:val="en-AU"/>
    </w:rPr>
  </w:style>
  <w:style w:type="character" w:customStyle="1" w:styleId="TitleChar">
    <w:name w:val="Title Char"/>
    <w:basedOn w:val="DefaultParagraphFont"/>
    <w:link w:val="Title"/>
    <w:uiPriority w:val="10"/>
    <w:semiHidden/>
    <w:rsid w:val="00890C4A"/>
    <w:rPr>
      <w:rFonts w:ascii="Arial" w:eastAsiaTheme="majorEastAsia" w:hAnsi="Arial" w:cstheme="majorBidi"/>
      <w:color w:val="89C925" w:themeColor="accent1"/>
      <w:spacing w:val="5"/>
      <w:kern w:val="28"/>
      <w:sz w:val="70"/>
      <w:szCs w:val="52"/>
    </w:rPr>
  </w:style>
  <w:style w:type="paragraph" w:customStyle="1" w:styleId="DividerTitle">
    <w:name w:val="Divider Title"/>
    <w:basedOn w:val="Normal"/>
    <w:link w:val="DividerTitleChar"/>
    <w:semiHidden/>
    <w:qFormat/>
    <w:rsid w:val="003C5292"/>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lang w:val="en-AU"/>
    </w:rPr>
  </w:style>
  <w:style w:type="character" w:customStyle="1" w:styleId="DividerTitleChar">
    <w:name w:val="Divider Title Char"/>
    <w:basedOn w:val="DefaultParagraphFont"/>
    <w:link w:val="DividerTitle"/>
    <w:semiHidden/>
    <w:rsid w:val="003C5292"/>
    <w:rPr>
      <w:rFonts w:asciiTheme="majorHAnsi" w:eastAsiaTheme="majorEastAsia" w:hAnsiTheme="majorHAnsi" w:cstheme="majorHAnsi"/>
      <w:bCs/>
      <w:color w:val="FFFFFF" w:themeColor="background1"/>
      <w:spacing w:val="5"/>
      <w:kern w:val="28"/>
      <w:sz w:val="70"/>
      <w:szCs w:val="70"/>
    </w:rPr>
  </w:style>
  <w:style w:type="paragraph" w:styleId="TOC1">
    <w:name w:val="toc 1"/>
    <w:basedOn w:val="Normal"/>
    <w:next w:val="Normal"/>
    <w:uiPriority w:val="39"/>
    <w:unhideWhenUsed/>
    <w:rsid w:val="00F26EB1"/>
    <w:pPr>
      <w:tabs>
        <w:tab w:val="left" w:pos="283"/>
        <w:tab w:val="right" w:leader="dot" w:pos="9638"/>
      </w:tabs>
      <w:spacing w:before="240" w:after="60" w:line="276" w:lineRule="auto"/>
      <w:ind w:left="720" w:hanging="720"/>
      <w:contextualSpacing/>
    </w:pPr>
    <w:rPr>
      <w:b/>
      <w:noProof/>
      <w:color w:val="4E5859" w:themeColor="accent2"/>
    </w:rPr>
  </w:style>
  <w:style w:type="paragraph" w:customStyle="1" w:styleId="InfoBoxInfoTitle">
    <w:name w:val="InfoBox Info Title"/>
    <w:basedOn w:val="Normal"/>
    <w:semiHidden/>
    <w:qFormat/>
    <w:rsid w:val="003C5292"/>
    <w:pPr>
      <w:spacing w:before="100" w:after="30"/>
    </w:pPr>
    <w:rPr>
      <w:b/>
      <w:color w:val="4E5859" w:themeColor="accent2"/>
      <w:sz w:val="17"/>
    </w:rPr>
  </w:style>
  <w:style w:type="paragraph" w:customStyle="1" w:styleId="InfoBoxInfoText">
    <w:name w:val="InfoBox Info Text"/>
    <w:basedOn w:val="InfoBoxInfoTitle"/>
    <w:semiHidden/>
    <w:qFormat/>
    <w:rsid w:val="003C5292"/>
    <w:pPr>
      <w:spacing w:before="10"/>
    </w:pPr>
    <w:rPr>
      <w:b w:val="0"/>
      <w:color w:val="auto"/>
    </w:rPr>
  </w:style>
  <w:style w:type="paragraph" w:customStyle="1" w:styleId="InfoBoxNormal">
    <w:name w:val="InfoBox Normal"/>
    <w:basedOn w:val="InfoBoxInfoText"/>
    <w:semiHidden/>
    <w:qFormat/>
    <w:rsid w:val="003C5292"/>
    <w:pPr>
      <w:spacing w:before="0" w:after="0" w:line="260" w:lineRule="exact"/>
    </w:pPr>
    <w:rPr>
      <w:sz w:val="18"/>
    </w:rPr>
  </w:style>
  <w:style w:type="paragraph" w:customStyle="1" w:styleId="InfoBoxHeading2">
    <w:name w:val="InfoBox Heading 2"/>
    <w:basedOn w:val="InfoBoxNormal"/>
    <w:semiHidden/>
    <w:qFormat/>
    <w:rsid w:val="003C5292"/>
    <w:pPr>
      <w:spacing w:before="30" w:after="30"/>
    </w:pPr>
    <w:rPr>
      <w:b/>
    </w:rPr>
  </w:style>
  <w:style w:type="paragraph" w:customStyle="1" w:styleId="InfoBoxHeading1">
    <w:name w:val="InfoBox Heading 1"/>
    <w:basedOn w:val="InfoBoxHeading2"/>
    <w:semiHidden/>
    <w:qFormat/>
    <w:rsid w:val="003C5292"/>
    <w:pPr>
      <w:spacing w:before="200" w:after="120" w:line="240" w:lineRule="auto"/>
    </w:pPr>
    <w:rPr>
      <w:color w:val="4E5859" w:themeColor="accent2"/>
      <w:sz w:val="28"/>
    </w:rPr>
  </w:style>
  <w:style w:type="paragraph" w:customStyle="1" w:styleId="InfoBoxIntroText">
    <w:name w:val="InfoBox Intro Text"/>
    <w:basedOn w:val="Normal"/>
    <w:link w:val="InfoBoxIntroTextChar"/>
    <w:semiHidden/>
    <w:qFormat/>
    <w:rsid w:val="003C5292"/>
    <w:pPr>
      <w:spacing w:after="113" w:line="280" w:lineRule="exact"/>
    </w:pPr>
    <w:rPr>
      <w:rFonts w:ascii="Arial" w:eastAsia="Times New Roman" w:hAnsi="Arial" w:cs="Arial"/>
      <w:color w:val="4E5859" w:themeColor="accent2"/>
      <w:sz w:val="24"/>
      <w:szCs w:val="24"/>
      <w:lang w:val="en-AU"/>
    </w:rPr>
  </w:style>
  <w:style w:type="character" w:customStyle="1" w:styleId="InfoBoxIntroTextChar">
    <w:name w:val="InfoBox Intro Text Char"/>
    <w:basedOn w:val="DefaultParagraphFont"/>
    <w:link w:val="InfoBoxIntroText"/>
    <w:semiHidden/>
    <w:rsid w:val="003C5292"/>
    <w:rPr>
      <w:rFonts w:ascii="Arial" w:eastAsia="Times New Roman" w:hAnsi="Arial" w:cs="Arial"/>
      <w:color w:val="4E5859" w:themeColor="accent2"/>
      <w:sz w:val="24"/>
      <w:szCs w:val="24"/>
    </w:rPr>
  </w:style>
  <w:style w:type="paragraph" w:customStyle="1" w:styleId="InfoBoxTitle">
    <w:name w:val="InfoBox Title"/>
    <w:basedOn w:val="Normal"/>
    <w:link w:val="InfoBoxTitleChar"/>
    <w:semiHidden/>
    <w:qFormat/>
    <w:rsid w:val="003C5292"/>
    <w:pPr>
      <w:spacing w:after="160"/>
    </w:pPr>
    <w:rPr>
      <w:rFonts w:ascii="Arial" w:eastAsia="Times New Roman" w:hAnsi="Arial"/>
      <w:b/>
      <w:color w:val="353D30"/>
      <w:sz w:val="40"/>
      <w:szCs w:val="40"/>
      <w:lang w:val="en-AU"/>
    </w:rPr>
  </w:style>
  <w:style w:type="character" w:customStyle="1" w:styleId="InfoBoxTitleChar">
    <w:name w:val="InfoBox Title Char"/>
    <w:basedOn w:val="DefaultParagraphFont"/>
    <w:link w:val="InfoBoxTitle"/>
    <w:semiHidden/>
    <w:rsid w:val="003C5292"/>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C5292"/>
    <w:pPr>
      <w:spacing w:after="160"/>
    </w:pPr>
    <w:rPr>
      <w:rFonts w:ascii="Arial" w:eastAsia="Times New Roman" w:hAnsi="Arial"/>
      <w:color w:val="353D30"/>
      <w:sz w:val="40"/>
      <w:szCs w:val="40"/>
      <w:lang w:val="en-AU"/>
    </w:rPr>
  </w:style>
  <w:style w:type="character" w:customStyle="1" w:styleId="InfoBoxSubtitleChar">
    <w:name w:val="InfoBox Subtitle Char"/>
    <w:basedOn w:val="DefaultParagraphFont"/>
    <w:link w:val="InfoBoxSubtitle"/>
    <w:semiHidden/>
    <w:rsid w:val="003C5292"/>
    <w:rPr>
      <w:rFonts w:ascii="Arial" w:eastAsia="Times New Roman" w:hAnsi="Arial"/>
      <w:color w:val="353D30"/>
      <w:sz w:val="40"/>
      <w:szCs w:val="40"/>
    </w:rPr>
  </w:style>
  <w:style w:type="paragraph" w:customStyle="1" w:styleId="H1">
    <w:name w:val="H1"/>
    <w:basedOn w:val="Heading1"/>
    <w:link w:val="H1Char"/>
    <w:semiHidden/>
    <w:qFormat/>
    <w:rsid w:val="003C5292"/>
    <w:pPr>
      <w:numPr>
        <w:numId w:val="0"/>
      </w:numPr>
      <w:ind w:left="1134" w:hanging="1134"/>
    </w:pPr>
    <w:rPr>
      <w:color w:val="89C925" w:themeColor="accent1"/>
      <w:sz w:val="28"/>
      <w:szCs w:val="28"/>
    </w:rPr>
  </w:style>
  <w:style w:type="character" w:customStyle="1" w:styleId="H1Char">
    <w:name w:val="H1 Char"/>
    <w:basedOn w:val="Heading1Char"/>
    <w:link w:val="H1"/>
    <w:semiHidden/>
    <w:rsid w:val="003C5292"/>
    <w:rPr>
      <w:rFonts w:asciiTheme="majorHAnsi" w:eastAsiaTheme="majorEastAsia" w:hAnsiTheme="majorHAnsi" w:cstheme="majorHAnsi"/>
      <w:bCs/>
      <w:color w:val="89C925" w:themeColor="accent1"/>
      <w:sz w:val="28"/>
      <w:szCs w:val="28"/>
      <w:lang w:val="en-GB"/>
    </w:rPr>
  </w:style>
  <w:style w:type="paragraph" w:customStyle="1" w:styleId="H3">
    <w:name w:val="H3"/>
    <w:basedOn w:val="H1"/>
    <w:next w:val="Normal"/>
    <w:link w:val="H3Char"/>
    <w:semiHidden/>
    <w:qFormat/>
    <w:rsid w:val="003C5292"/>
    <w:pPr>
      <w:spacing w:line="240" w:lineRule="exact"/>
      <w:ind w:left="0" w:firstLine="0"/>
    </w:pPr>
  </w:style>
  <w:style w:type="character" w:customStyle="1" w:styleId="H3Char">
    <w:name w:val="H3 Char"/>
    <w:basedOn w:val="H1Char"/>
    <w:link w:val="H3"/>
    <w:semiHidden/>
    <w:rsid w:val="003C5292"/>
    <w:rPr>
      <w:rFonts w:asciiTheme="majorHAnsi" w:eastAsiaTheme="majorEastAsia" w:hAnsiTheme="majorHAnsi" w:cstheme="majorHAnsi"/>
      <w:bCs/>
      <w:color w:val="89C925" w:themeColor="accent1"/>
      <w:sz w:val="28"/>
      <w:szCs w:val="28"/>
      <w:lang w:val="en-GB"/>
    </w:rPr>
  </w:style>
  <w:style w:type="paragraph" w:customStyle="1" w:styleId="InfoBoxSubtitle2">
    <w:name w:val="InfoBox Subtitle 2"/>
    <w:basedOn w:val="Normal"/>
    <w:link w:val="InfoBoxSubtitle2Char"/>
    <w:semiHidden/>
    <w:qFormat/>
    <w:rsid w:val="003C5292"/>
    <w:pPr>
      <w:spacing w:after="160"/>
    </w:pPr>
    <w:rPr>
      <w:rFonts w:ascii="Arial" w:hAnsi="Arial"/>
      <w:sz w:val="28"/>
      <w:szCs w:val="28"/>
      <w:lang w:val="en-AU"/>
    </w:rPr>
  </w:style>
  <w:style w:type="character" w:customStyle="1" w:styleId="InfoBoxSubtitle2Char">
    <w:name w:val="InfoBox Subtitle 2 Char"/>
    <w:basedOn w:val="DefaultParagraphFont"/>
    <w:link w:val="InfoBoxSubtitle2"/>
    <w:semiHidden/>
    <w:rsid w:val="003C5292"/>
    <w:rPr>
      <w:rFonts w:ascii="Arial" w:hAnsi="Arial"/>
      <w:sz w:val="28"/>
      <w:szCs w:val="28"/>
    </w:rPr>
  </w:style>
  <w:style w:type="paragraph" w:customStyle="1" w:styleId="InfoBoxTitle2">
    <w:name w:val="InfoBox Title 2"/>
    <w:basedOn w:val="Normal"/>
    <w:link w:val="InfoBoxTitle2Char"/>
    <w:semiHidden/>
    <w:qFormat/>
    <w:rsid w:val="003C5292"/>
    <w:pPr>
      <w:spacing w:after="160"/>
    </w:pPr>
    <w:rPr>
      <w:rFonts w:ascii="Arial" w:hAnsi="Arial"/>
      <w:b/>
      <w:color w:val="4E5859" w:themeColor="accent2"/>
      <w:sz w:val="28"/>
      <w:szCs w:val="28"/>
      <w:lang w:val="en-AU"/>
    </w:rPr>
  </w:style>
  <w:style w:type="character" w:customStyle="1" w:styleId="InfoBoxTitle2Char">
    <w:name w:val="InfoBox Title 2 Char"/>
    <w:basedOn w:val="DefaultParagraphFont"/>
    <w:link w:val="InfoBoxTitle2"/>
    <w:semiHidden/>
    <w:rsid w:val="003C5292"/>
    <w:rPr>
      <w:rFonts w:ascii="Arial" w:hAnsi="Arial"/>
      <w:b/>
      <w:color w:val="4E5859" w:themeColor="accent2"/>
      <w:sz w:val="28"/>
      <w:szCs w:val="28"/>
    </w:rPr>
  </w:style>
  <w:style w:type="paragraph" w:customStyle="1" w:styleId="SingleLineSpacingText">
    <w:name w:val="Single Line Spacing Text"/>
    <w:next w:val="Normal"/>
    <w:semiHidden/>
    <w:qFormat/>
    <w:rsid w:val="003C5292"/>
    <w:pPr>
      <w:spacing w:after="0" w:line="240" w:lineRule="auto"/>
    </w:pPr>
    <w:rPr>
      <w:rFonts w:ascii="Arial" w:hAnsi="Arial" w:cs="Arial"/>
    </w:rPr>
  </w:style>
  <w:style w:type="paragraph" w:customStyle="1" w:styleId="Bullet1">
    <w:name w:val="Bullet 1"/>
    <w:basedOn w:val="Normal"/>
    <w:qFormat/>
    <w:rsid w:val="007405F7"/>
    <w:pPr>
      <w:numPr>
        <w:numId w:val="6"/>
      </w:numPr>
      <w:spacing w:after="120" w:line="276" w:lineRule="auto"/>
    </w:pPr>
    <w:rPr>
      <w:rFonts w:ascii="Arial" w:hAnsi="Arial"/>
    </w:rPr>
  </w:style>
  <w:style w:type="paragraph" w:styleId="ListParagraph">
    <w:name w:val="List Paragraph"/>
    <w:basedOn w:val="Normal"/>
    <w:uiPriority w:val="34"/>
    <w:semiHidden/>
    <w:rsid w:val="00394141"/>
    <w:pPr>
      <w:ind w:left="720"/>
      <w:contextualSpacing/>
    </w:pPr>
  </w:style>
  <w:style w:type="paragraph" w:customStyle="1" w:styleId="Bullet2">
    <w:name w:val="Bullet 2"/>
    <w:basedOn w:val="Normal"/>
    <w:qFormat/>
    <w:rsid w:val="007405F7"/>
    <w:pPr>
      <w:numPr>
        <w:ilvl w:val="1"/>
        <w:numId w:val="6"/>
      </w:numPr>
      <w:spacing w:after="120" w:line="276" w:lineRule="auto"/>
    </w:pPr>
    <w:rPr>
      <w:rFonts w:ascii="Arial" w:hAnsi="Arial"/>
    </w:rPr>
  </w:style>
  <w:style w:type="paragraph" w:customStyle="1" w:styleId="Bullet3">
    <w:name w:val="Bullet 3"/>
    <w:basedOn w:val="Normal"/>
    <w:qFormat/>
    <w:rsid w:val="007405F7"/>
    <w:pPr>
      <w:numPr>
        <w:ilvl w:val="2"/>
        <w:numId w:val="6"/>
      </w:numPr>
      <w:spacing w:after="120" w:line="276" w:lineRule="auto"/>
    </w:pPr>
    <w:rPr>
      <w:rFonts w:ascii="Arial" w:hAnsi="Arial"/>
    </w:rPr>
  </w:style>
  <w:style w:type="character" w:customStyle="1" w:styleId="Heading2Char">
    <w:name w:val="Heading 2 Char"/>
    <w:basedOn w:val="DefaultParagraphFont"/>
    <w:link w:val="Heading2"/>
    <w:uiPriority w:val="9"/>
    <w:rsid w:val="00855505"/>
    <w:rPr>
      <w:rFonts w:asciiTheme="majorHAnsi" w:eastAsiaTheme="majorEastAsia" w:hAnsiTheme="majorHAnsi"/>
      <w:b/>
      <w:bCs/>
      <w:color w:val="89C925" w:themeColor="accent1"/>
      <w:sz w:val="32"/>
      <w:szCs w:val="32"/>
      <w:lang w:val="en-GB"/>
    </w:rPr>
  </w:style>
  <w:style w:type="character" w:customStyle="1" w:styleId="Heading3Char">
    <w:name w:val="Heading 3 Char"/>
    <w:basedOn w:val="DefaultParagraphFont"/>
    <w:link w:val="Heading3"/>
    <w:uiPriority w:val="9"/>
    <w:rsid w:val="00855505"/>
    <w:rPr>
      <w:rFonts w:asciiTheme="majorHAnsi" w:eastAsiaTheme="majorEastAsia" w:hAnsiTheme="majorHAnsi" w:cstheme="majorHAnsi"/>
      <w:b/>
      <w:bCs/>
      <w:color w:val="373A36" w:themeColor="text2"/>
      <w:sz w:val="26"/>
      <w:szCs w:val="26"/>
      <w:lang w:val="en-GB"/>
    </w:rPr>
  </w:style>
  <w:style w:type="character" w:customStyle="1" w:styleId="Heading4Char">
    <w:name w:val="Heading 4 Char"/>
    <w:basedOn w:val="DefaultParagraphFont"/>
    <w:link w:val="Heading4"/>
    <w:uiPriority w:val="9"/>
    <w:rsid w:val="00855505"/>
    <w:rPr>
      <w:rFonts w:eastAsiaTheme="majorEastAsia" w:cstheme="majorBidi"/>
      <w:b/>
      <w:bCs/>
      <w:iCs/>
      <w:color w:val="4E5859" w:themeColor="accent2"/>
      <w:sz w:val="24"/>
      <w:szCs w:val="24"/>
      <w:lang w:val="en-GB"/>
    </w:rPr>
  </w:style>
  <w:style w:type="character" w:customStyle="1" w:styleId="Heading6Char">
    <w:name w:val="Heading 6 Char"/>
    <w:basedOn w:val="DefaultParagraphFont"/>
    <w:link w:val="Heading6"/>
    <w:uiPriority w:val="9"/>
    <w:rsid w:val="00855505"/>
    <w:rPr>
      <w:rFonts w:asciiTheme="majorHAnsi" w:eastAsiaTheme="majorEastAsia" w:hAnsiTheme="majorHAnsi" w:cstheme="majorBidi"/>
      <w:b/>
      <w:iCs/>
      <w:color w:val="373A36" w:themeColor="text1"/>
      <w:lang w:val="en-GB"/>
    </w:rPr>
  </w:style>
  <w:style w:type="character" w:customStyle="1" w:styleId="Heading7Char">
    <w:name w:val="Heading 7 Char"/>
    <w:basedOn w:val="DefaultParagraphFont"/>
    <w:link w:val="Heading7"/>
    <w:uiPriority w:val="9"/>
    <w:rsid w:val="00855505"/>
    <w:rPr>
      <w:rFonts w:asciiTheme="majorHAnsi" w:eastAsiaTheme="majorEastAsia" w:hAnsiTheme="majorHAnsi" w:cstheme="majorBidi"/>
      <w:b/>
      <w:iCs/>
      <w:color w:val="373A36" w:themeColor="text2"/>
      <w:lang w:val="en-GB"/>
    </w:rPr>
  </w:style>
  <w:style w:type="character" w:customStyle="1" w:styleId="Heading8Char">
    <w:name w:val="Heading 8 Char"/>
    <w:basedOn w:val="DefaultParagraphFont"/>
    <w:link w:val="Heading8"/>
    <w:uiPriority w:val="9"/>
    <w:semiHidden/>
    <w:rsid w:val="00890C4A"/>
    <w:rPr>
      <w:rFonts w:asciiTheme="majorHAnsi" w:eastAsiaTheme="majorEastAsia" w:hAnsiTheme="majorHAnsi" w:cstheme="majorBidi"/>
      <w:b/>
      <w:lang w:val="en-GB"/>
    </w:rPr>
  </w:style>
  <w:style w:type="character" w:customStyle="1" w:styleId="Heading9Char">
    <w:name w:val="Heading 9 Char"/>
    <w:basedOn w:val="DefaultParagraphFont"/>
    <w:link w:val="Heading9"/>
    <w:uiPriority w:val="9"/>
    <w:semiHidden/>
    <w:rsid w:val="00890C4A"/>
    <w:rPr>
      <w:rFonts w:asciiTheme="majorHAnsi" w:eastAsiaTheme="majorEastAsia" w:hAnsiTheme="majorHAnsi" w:cstheme="majorBidi"/>
      <w:b/>
      <w:lang w:val="en-GB"/>
    </w:rPr>
  </w:style>
  <w:style w:type="paragraph" w:styleId="Subtitle">
    <w:name w:val="Subtitle"/>
    <w:basedOn w:val="Normal"/>
    <w:next w:val="Normal"/>
    <w:link w:val="SubtitleChar"/>
    <w:uiPriority w:val="11"/>
    <w:semiHidden/>
    <w:qFormat/>
    <w:rsid w:val="003C5292"/>
    <w:pPr>
      <w:numPr>
        <w:ilvl w:val="1"/>
      </w:numPr>
    </w:pPr>
    <w:rPr>
      <w:rFonts w:asciiTheme="majorHAnsi" w:eastAsiaTheme="majorEastAsia" w:hAnsiTheme="majorHAnsi" w:cstheme="majorBidi"/>
      <w:i/>
      <w:iCs/>
      <w:color w:val="89C925" w:themeColor="accent1"/>
      <w:spacing w:val="15"/>
      <w:sz w:val="24"/>
      <w:szCs w:val="24"/>
      <w:lang w:val="en-AU"/>
    </w:rPr>
  </w:style>
  <w:style w:type="character" w:customStyle="1" w:styleId="SubtitleChar">
    <w:name w:val="Subtitle Char"/>
    <w:basedOn w:val="DefaultParagraphFont"/>
    <w:link w:val="Subtitle"/>
    <w:uiPriority w:val="11"/>
    <w:semiHidden/>
    <w:rsid w:val="003C5292"/>
    <w:rPr>
      <w:rFonts w:asciiTheme="majorHAnsi" w:eastAsiaTheme="majorEastAsia" w:hAnsiTheme="majorHAnsi" w:cstheme="majorBidi"/>
      <w:i/>
      <w:iCs/>
      <w:color w:val="89C925" w:themeColor="accent1"/>
      <w:spacing w:val="15"/>
      <w:sz w:val="24"/>
      <w:szCs w:val="24"/>
    </w:rPr>
  </w:style>
  <w:style w:type="character" w:styleId="Strong">
    <w:name w:val="Strong"/>
    <w:uiPriority w:val="22"/>
    <w:semiHidden/>
    <w:qFormat/>
    <w:rsid w:val="003C5292"/>
    <w:rPr>
      <w:b/>
      <w:bCs/>
    </w:rPr>
  </w:style>
  <w:style w:type="character" w:styleId="Emphasis">
    <w:name w:val="Emphasis"/>
    <w:uiPriority w:val="20"/>
    <w:semiHidden/>
    <w:qFormat/>
    <w:rsid w:val="003C5292"/>
    <w:rPr>
      <w:i/>
      <w:iCs/>
    </w:rPr>
  </w:style>
  <w:style w:type="character" w:customStyle="1" w:styleId="NoSpacingChar">
    <w:name w:val="No Spacing Char"/>
    <w:basedOn w:val="DefaultParagraphFont"/>
    <w:link w:val="NoSpacing"/>
    <w:uiPriority w:val="1"/>
    <w:rsid w:val="00C1443F"/>
    <w:rPr>
      <w:lang w:val="en-GB"/>
    </w:rPr>
  </w:style>
  <w:style w:type="paragraph" w:styleId="Quote">
    <w:name w:val="Quote"/>
    <w:basedOn w:val="Normal"/>
    <w:next w:val="Normal"/>
    <w:link w:val="QuoteChar"/>
    <w:uiPriority w:val="29"/>
    <w:semiHidden/>
    <w:qFormat/>
    <w:rsid w:val="003C5292"/>
    <w:rPr>
      <w:rFonts w:ascii="Arial" w:hAnsi="Arial" w:cs="Arial"/>
      <w:i/>
      <w:iCs/>
      <w:color w:val="373A36" w:themeColor="text1"/>
      <w:lang w:val="en-AU"/>
    </w:rPr>
  </w:style>
  <w:style w:type="character" w:customStyle="1" w:styleId="QuoteChar">
    <w:name w:val="Quote Char"/>
    <w:basedOn w:val="DefaultParagraphFont"/>
    <w:link w:val="Quote"/>
    <w:uiPriority w:val="29"/>
    <w:semiHidden/>
    <w:rsid w:val="003C5292"/>
    <w:rPr>
      <w:rFonts w:ascii="Arial" w:hAnsi="Arial" w:cs="Arial"/>
      <w:i/>
      <w:iCs/>
      <w:color w:val="373A36" w:themeColor="text1"/>
    </w:rPr>
  </w:style>
  <w:style w:type="paragraph" w:styleId="IntenseQuote">
    <w:name w:val="Intense Quote"/>
    <w:basedOn w:val="Normal"/>
    <w:next w:val="Normal"/>
    <w:link w:val="IntenseQuoteChar"/>
    <w:uiPriority w:val="30"/>
    <w:semiHidden/>
    <w:qFormat/>
    <w:rsid w:val="003C5292"/>
    <w:pPr>
      <w:pBdr>
        <w:bottom w:val="single" w:sz="4" w:space="4" w:color="89C925" w:themeColor="accent1"/>
      </w:pBdr>
      <w:spacing w:before="200" w:after="280"/>
      <w:ind w:left="936" w:right="936"/>
    </w:pPr>
    <w:rPr>
      <w:rFonts w:ascii="Arial" w:hAnsi="Arial" w:cs="Arial"/>
      <w:b/>
      <w:bCs/>
      <w:i/>
      <w:iCs/>
      <w:color w:val="89C925" w:themeColor="accent1"/>
      <w:lang w:val="en-AU"/>
    </w:rPr>
  </w:style>
  <w:style w:type="character" w:customStyle="1" w:styleId="IntenseQuoteChar">
    <w:name w:val="Intense Quote Char"/>
    <w:basedOn w:val="DefaultParagraphFont"/>
    <w:link w:val="IntenseQuote"/>
    <w:uiPriority w:val="30"/>
    <w:semiHidden/>
    <w:rsid w:val="003C5292"/>
    <w:rPr>
      <w:rFonts w:ascii="Arial" w:hAnsi="Arial" w:cs="Arial"/>
      <w:b/>
      <w:bCs/>
      <w:i/>
      <w:iCs/>
      <w:color w:val="89C925" w:themeColor="accent1"/>
    </w:rPr>
  </w:style>
  <w:style w:type="character" w:styleId="SubtleEmphasis">
    <w:name w:val="Subtle Emphasis"/>
    <w:uiPriority w:val="19"/>
    <w:semiHidden/>
    <w:qFormat/>
    <w:rsid w:val="003C5292"/>
    <w:rPr>
      <w:i/>
      <w:iCs/>
      <w:color w:val="9A9F98" w:themeColor="text1" w:themeTint="7F"/>
    </w:rPr>
  </w:style>
  <w:style w:type="character" w:styleId="IntenseEmphasis">
    <w:name w:val="Intense Emphasis"/>
    <w:uiPriority w:val="21"/>
    <w:semiHidden/>
    <w:qFormat/>
    <w:rsid w:val="003C5292"/>
    <w:rPr>
      <w:b/>
      <w:bCs/>
      <w:i/>
      <w:iCs/>
      <w:color w:val="89C925" w:themeColor="accent1"/>
    </w:rPr>
  </w:style>
  <w:style w:type="character" w:styleId="SubtleReference">
    <w:name w:val="Subtle Reference"/>
    <w:uiPriority w:val="31"/>
    <w:semiHidden/>
    <w:qFormat/>
    <w:rsid w:val="003C5292"/>
    <w:rPr>
      <w:smallCaps/>
      <w:color w:val="4E5859" w:themeColor="accent2"/>
      <w:u w:val="single"/>
    </w:rPr>
  </w:style>
  <w:style w:type="character" w:styleId="IntenseReference">
    <w:name w:val="Intense Reference"/>
    <w:uiPriority w:val="32"/>
    <w:semiHidden/>
    <w:qFormat/>
    <w:rsid w:val="003C5292"/>
    <w:rPr>
      <w:b/>
      <w:bCs/>
      <w:smallCaps/>
      <w:color w:val="4E5859" w:themeColor="accent2"/>
      <w:spacing w:val="5"/>
      <w:u w:val="single"/>
    </w:rPr>
  </w:style>
  <w:style w:type="paragraph" w:styleId="TOCHeading">
    <w:name w:val="TOC Heading"/>
    <w:basedOn w:val="Heading1"/>
    <w:next w:val="Normal"/>
    <w:uiPriority w:val="39"/>
    <w:semiHidden/>
    <w:rsid w:val="00890C4A"/>
    <w:pPr>
      <w:numPr>
        <w:numId w:val="0"/>
      </w:numPr>
      <w:spacing w:before="480" w:after="0"/>
      <w:outlineLvl w:val="9"/>
    </w:pPr>
    <w:rPr>
      <w:rFonts w:cstheme="majorBidi"/>
      <w:color w:val="66961B" w:themeColor="accent1" w:themeShade="BF"/>
    </w:rPr>
  </w:style>
  <w:style w:type="table" w:styleId="TableGrid">
    <w:name w:val="Table Grid"/>
    <w:basedOn w:val="TableNormal"/>
    <w:uiPriority w:val="59"/>
    <w:rsid w:val="00394141"/>
    <w:pPr>
      <w:spacing w:after="0" w:line="240" w:lineRule="auto"/>
    </w:pPr>
    <w:rPr>
      <w:lang w:val="en-US"/>
    </w:rPr>
    <w:tblPr>
      <w:tblBorders>
        <w:top w:val="single" w:sz="4" w:space="0" w:color="373A36" w:themeColor="text1"/>
        <w:left w:val="single" w:sz="4" w:space="0" w:color="373A36" w:themeColor="text1"/>
        <w:bottom w:val="single" w:sz="4" w:space="0" w:color="373A36" w:themeColor="text1"/>
        <w:right w:val="single" w:sz="4" w:space="0" w:color="373A36" w:themeColor="text1"/>
        <w:insideH w:val="single" w:sz="4" w:space="0" w:color="373A36" w:themeColor="text1"/>
        <w:insideV w:val="single" w:sz="4" w:space="0" w:color="373A36" w:themeColor="text1"/>
      </w:tblBorders>
    </w:tblPr>
  </w:style>
  <w:style w:type="table" w:styleId="ColorfulList-Accent1">
    <w:name w:val="Colorful List Accent 1"/>
    <w:basedOn w:val="TableNormal"/>
    <w:uiPriority w:val="72"/>
    <w:locked/>
    <w:rsid w:val="006D5A28"/>
    <w:pPr>
      <w:spacing w:after="0" w:line="240" w:lineRule="auto"/>
    </w:pPr>
    <w:rPr>
      <w:color w:val="373A36" w:themeColor="text1"/>
    </w:rPr>
    <w:tblPr>
      <w:tblStyleRowBandSize w:val="1"/>
      <w:tblStyleColBandSize w:val="1"/>
    </w:tblPr>
    <w:tcPr>
      <w:shd w:val="clear" w:color="auto" w:fill="F3FBE8" w:themeFill="accent1" w:themeFillTint="19"/>
    </w:tcPr>
    <w:tblStylePr w:type="firstRow">
      <w:rPr>
        <w:b/>
        <w:bCs/>
        <w:color w:val="FFFFFF" w:themeColor="background1"/>
      </w:rPr>
      <w:tblPr/>
      <w:tcPr>
        <w:tcBorders>
          <w:bottom w:val="single" w:sz="12" w:space="0" w:color="FFFFFF" w:themeColor="background1"/>
        </w:tcBorders>
        <w:shd w:val="clear" w:color="auto" w:fill="3E4647" w:themeFill="accent2" w:themeFillShade="CC"/>
      </w:tcPr>
    </w:tblStylePr>
    <w:tblStylePr w:type="lastRow">
      <w:rPr>
        <w:b/>
        <w:bCs/>
        <w:color w:val="3E4647" w:themeColor="accent2" w:themeShade="CC"/>
      </w:rPr>
      <w:tblPr/>
      <w:tcPr>
        <w:tcBorders>
          <w:top w:val="single" w:sz="12" w:space="0" w:color="373A36"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4C6" w:themeFill="accent1" w:themeFillTint="3F"/>
      </w:tcPr>
    </w:tblStylePr>
    <w:tblStylePr w:type="band1Horz">
      <w:tblPr/>
      <w:tcPr>
        <w:shd w:val="clear" w:color="auto" w:fill="E7F6D0" w:themeFill="accent1" w:themeFillTint="33"/>
      </w:tcPr>
    </w:tblStylePr>
  </w:style>
  <w:style w:type="table" w:styleId="ColorfulGrid-Accent1">
    <w:name w:val="Colorful Grid Accent 1"/>
    <w:basedOn w:val="TableNormal"/>
    <w:uiPriority w:val="73"/>
    <w:locked/>
    <w:rsid w:val="006D5A28"/>
    <w:pPr>
      <w:spacing w:after="0" w:line="240" w:lineRule="auto"/>
    </w:pPr>
    <w:rPr>
      <w:color w:val="373A36" w:themeColor="text1"/>
    </w:rPr>
    <w:tblPr>
      <w:tblStyleRowBandSize w:val="1"/>
      <w:tblStyleColBandSize w:val="1"/>
      <w:tblBorders>
        <w:insideH w:val="single" w:sz="4" w:space="0" w:color="FFFFFF" w:themeColor="background1"/>
      </w:tblBorders>
    </w:tblPr>
    <w:tcPr>
      <w:shd w:val="clear" w:color="auto" w:fill="E7F6D0" w:themeFill="accent1" w:themeFillTint="33"/>
    </w:tcPr>
    <w:tblStylePr w:type="firstRow">
      <w:rPr>
        <w:b/>
        <w:bCs/>
      </w:rPr>
      <w:tblPr/>
      <w:tcPr>
        <w:shd w:val="clear" w:color="auto" w:fill="D0EEA2" w:themeFill="accent1" w:themeFillTint="66"/>
      </w:tcPr>
    </w:tblStylePr>
    <w:tblStylePr w:type="lastRow">
      <w:rPr>
        <w:b/>
        <w:bCs/>
        <w:color w:val="373A36" w:themeColor="text1"/>
      </w:rPr>
      <w:tblPr/>
      <w:tcPr>
        <w:shd w:val="clear" w:color="auto" w:fill="D0EEA2" w:themeFill="accent1" w:themeFillTint="66"/>
      </w:tcPr>
    </w:tblStylePr>
    <w:tblStylePr w:type="firstCol">
      <w:rPr>
        <w:color w:val="FFFFFF" w:themeColor="background1"/>
      </w:rPr>
      <w:tblPr/>
      <w:tcPr>
        <w:shd w:val="clear" w:color="auto" w:fill="66961B" w:themeFill="accent1" w:themeFillShade="BF"/>
      </w:tcPr>
    </w:tblStylePr>
    <w:tblStylePr w:type="lastCol">
      <w:rPr>
        <w:color w:val="FFFFFF" w:themeColor="background1"/>
      </w:rPr>
      <w:tblPr/>
      <w:tcPr>
        <w:shd w:val="clear" w:color="auto" w:fill="66961B" w:themeFill="accent1" w:themeFillShade="BF"/>
      </w:tcPr>
    </w:tblStylePr>
    <w:tblStylePr w:type="band1Vert">
      <w:tblPr/>
      <w:tcPr>
        <w:shd w:val="clear" w:color="auto" w:fill="C5EA8C" w:themeFill="accent1" w:themeFillTint="7F"/>
      </w:tcPr>
    </w:tblStylePr>
    <w:tblStylePr w:type="band1Horz">
      <w:tblPr/>
      <w:tcPr>
        <w:shd w:val="clear" w:color="auto" w:fill="C5EA8C" w:themeFill="accent1" w:themeFillTint="7F"/>
      </w:tcPr>
    </w:tblStylePr>
  </w:style>
  <w:style w:type="character" w:customStyle="1" w:styleId="Heading5Char">
    <w:name w:val="Heading 5 Char"/>
    <w:basedOn w:val="DefaultParagraphFont"/>
    <w:link w:val="Heading5"/>
    <w:uiPriority w:val="9"/>
    <w:rsid w:val="00855505"/>
    <w:rPr>
      <w:rFonts w:asciiTheme="majorHAnsi" w:eastAsiaTheme="majorEastAsia" w:hAnsiTheme="majorHAnsi" w:cstheme="majorBidi"/>
      <w:b/>
      <w:color w:val="373A36" w:themeColor="text2"/>
      <w:sz w:val="24"/>
      <w:szCs w:val="24"/>
      <w:lang w:val="en-GB"/>
    </w:rPr>
  </w:style>
  <w:style w:type="character" w:styleId="Hyperlink">
    <w:name w:val="Hyperlink"/>
    <w:basedOn w:val="DefaultParagraphFont"/>
    <w:uiPriority w:val="99"/>
    <w:rsid w:val="00C1443F"/>
    <w:rPr>
      <w:rFonts w:asciiTheme="minorHAnsi" w:hAnsiTheme="minorHAnsi"/>
      <w:b/>
      <w:color w:val="89C925" w:themeColor="accent1"/>
      <w:sz w:val="20"/>
      <w:u w:val="single"/>
      <w:lang w:val="en-GB"/>
    </w:rPr>
  </w:style>
  <w:style w:type="character" w:styleId="FollowedHyperlink">
    <w:name w:val="FollowedHyperlink"/>
    <w:basedOn w:val="DefaultParagraphFont"/>
    <w:uiPriority w:val="99"/>
    <w:semiHidden/>
    <w:rsid w:val="00C1443F"/>
    <w:rPr>
      <w:rFonts w:asciiTheme="minorHAnsi" w:hAnsiTheme="minorHAnsi"/>
      <w:b/>
      <w:color w:val="89C925" w:themeColor="accent1"/>
      <w:sz w:val="20"/>
      <w:u w:val="single"/>
      <w:lang w:val="en-GB"/>
    </w:rPr>
  </w:style>
  <w:style w:type="paragraph" w:styleId="BalloonText">
    <w:name w:val="Balloon Text"/>
    <w:basedOn w:val="Normal"/>
    <w:link w:val="BalloonTextChar"/>
    <w:uiPriority w:val="99"/>
    <w:semiHidden/>
    <w:unhideWhenUsed/>
    <w:rsid w:val="00394141"/>
    <w:rPr>
      <w:rFonts w:ascii="Tahoma" w:hAnsi="Tahoma" w:cs="Tahoma"/>
      <w:sz w:val="16"/>
      <w:szCs w:val="16"/>
    </w:rPr>
  </w:style>
  <w:style w:type="character" w:customStyle="1" w:styleId="BalloonTextChar">
    <w:name w:val="Balloon Text Char"/>
    <w:basedOn w:val="DefaultParagraphFont"/>
    <w:link w:val="BalloonText"/>
    <w:uiPriority w:val="99"/>
    <w:semiHidden/>
    <w:rsid w:val="00394141"/>
    <w:rPr>
      <w:rFonts w:ascii="Tahoma" w:hAnsi="Tahoma" w:cs="Tahoma"/>
      <w:sz w:val="16"/>
      <w:szCs w:val="16"/>
    </w:rPr>
  </w:style>
  <w:style w:type="paragraph" w:styleId="BodyText">
    <w:name w:val="Body Text"/>
    <w:basedOn w:val="Normal"/>
    <w:link w:val="BodyTextChar"/>
    <w:qFormat/>
    <w:rsid w:val="00C1443F"/>
    <w:pPr>
      <w:spacing w:after="120" w:line="276" w:lineRule="auto"/>
    </w:pPr>
  </w:style>
  <w:style w:type="character" w:customStyle="1" w:styleId="BodyTextChar">
    <w:name w:val="Body Text Char"/>
    <w:basedOn w:val="DefaultParagraphFont"/>
    <w:link w:val="BodyText"/>
    <w:rsid w:val="00C1443F"/>
    <w:rPr>
      <w:lang w:val="en-GB"/>
    </w:rPr>
  </w:style>
  <w:style w:type="paragraph" w:styleId="Footer">
    <w:name w:val="footer"/>
    <w:basedOn w:val="Normal"/>
    <w:link w:val="FooterChar"/>
    <w:uiPriority w:val="99"/>
    <w:rsid w:val="00C1443F"/>
    <w:pPr>
      <w:tabs>
        <w:tab w:val="center" w:pos="4513"/>
        <w:tab w:val="right" w:pos="9026"/>
      </w:tabs>
    </w:pPr>
    <w:rPr>
      <w:sz w:val="12"/>
    </w:rPr>
  </w:style>
  <w:style w:type="character" w:customStyle="1" w:styleId="FooterChar">
    <w:name w:val="Footer Char"/>
    <w:basedOn w:val="DefaultParagraphFont"/>
    <w:link w:val="Footer"/>
    <w:uiPriority w:val="99"/>
    <w:rsid w:val="00C1443F"/>
    <w:rPr>
      <w:sz w:val="12"/>
      <w:lang w:val="en-GB"/>
    </w:rPr>
  </w:style>
  <w:style w:type="paragraph" w:styleId="Header">
    <w:name w:val="header"/>
    <w:basedOn w:val="Normal"/>
    <w:link w:val="HeaderChar"/>
    <w:uiPriority w:val="99"/>
    <w:semiHidden/>
    <w:rsid w:val="00890C4A"/>
    <w:pPr>
      <w:tabs>
        <w:tab w:val="center" w:pos="4513"/>
        <w:tab w:val="right" w:pos="9026"/>
      </w:tabs>
    </w:pPr>
  </w:style>
  <w:style w:type="character" w:customStyle="1" w:styleId="HeaderChar">
    <w:name w:val="Header Char"/>
    <w:basedOn w:val="DefaultParagraphFont"/>
    <w:link w:val="Header"/>
    <w:uiPriority w:val="99"/>
    <w:semiHidden/>
    <w:rsid w:val="00890C4A"/>
    <w:rPr>
      <w:lang w:val="en-GB"/>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1443F"/>
    <w:pPr>
      <w:numPr>
        <w:numId w:val="1"/>
      </w:numPr>
    </w:pPr>
  </w:style>
  <w:style w:type="table" w:customStyle="1" w:styleId="AureconTable1">
    <w:name w:val="Aurecon Table 1"/>
    <w:basedOn w:val="TableNormal"/>
    <w:uiPriority w:val="99"/>
    <w:rsid w:val="007405F7"/>
    <w:pPr>
      <w:spacing w:before="60" w:after="60" w:line="240" w:lineRule="auto"/>
    </w:pPr>
    <w:rPr>
      <w:rFonts w:ascii="Arial" w:hAnsi="Arial"/>
      <w:sz w:val="18"/>
    </w:rPr>
    <w:tblPr>
      <w:tblStyleRowBandSize w:val="1"/>
      <w:tblBorders>
        <w:top w:val="single" w:sz="2" w:space="0" w:color="8E9C9C" w:themeColor="accent3"/>
        <w:left w:val="single" w:sz="2" w:space="0" w:color="8E9C9C" w:themeColor="accent3"/>
        <w:bottom w:val="single" w:sz="2" w:space="0" w:color="8E9C9C" w:themeColor="accent3"/>
        <w:right w:val="single" w:sz="2" w:space="0" w:color="8E9C9C" w:themeColor="accent3"/>
        <w:insideH w:val="single" w:sz="6" w:space="0" w:color="8E9C9C" w:themeColor="accent3"/>
        <w:insideV w:val="single" w:sz="6" w:space="0" w:color="8E9C9C" w:themeColor="accent3"/>
      </w:tblBorders>
    </w:tblPr>
    <w:trPr>
      <w:cantSplit/>
    </w:trPr>
    <w:tcPr>
      <w:shd w:val="clear" w:color="auto" w:fill="auto"/>
    </w:tcPr>
    <w:tblStylePr w:type="firstRow">
      <w:rPr>
        <w:b/>
      </w:rPr>
      <w:tblPr/>
      <w:tcPr>
        <w:shd w:val="clear" w:color="auto" w:fill="89C925" w:themeFill="accent1"/>
      </w:tcPr>
    </w:tblStylePr>
    <w:tblStylePr w:type="band2Horz">
      <w:rPr>
        <w:rFonts w:asciiTheme="minorHAnsi" w:hAnsiTheme="minorHAnsi"/>
        <w:sz w:val="18"/>
      </w:rPr>
      <w:tblPr/>
      <w:tcPr>
        <w:shd w:val="clear" w:color="auto" w:fill="F1F8E5" w:themeFill="background2"/>
      </w:tcPr>
    </w:tblStylePr>
  </w:style>
  <w:style w:type="table" w:customStyle="1" w:styleId="AureconTable2">
    <w:name w:val="Aurecon Table 2"/>
    <w:basedOn w:val="TableNormal"/>
    <w:uiPriority w:val="99"/>
    <w:rsid w:val="007405F7"/>
    <w:pPr>
      <w:spacing w:before="60" w:after="60" w:line="240" w:lineRule="auto"/>
    </w:pPr>
    <w:rPr>
      <w:rFonts w:ascii="Arial" w:hAnsi="Arial"/>
      <w:sz w:val="18"/>
    </w:rPr>
    <w:tblPr>
      <w:tblStyleRowBandSize w:val="1"/>
      <w:tblBorders>
        <w:top w:val="single" w:sz="2" w:space="0" w:color="8E9C9C" w:themeColor="accent3"/>
        <w:left w:val="single" w:sz="2" w:space="0" w:color="8E9C9C" w:themeColor="accent3"/>
        <w:bottom w:val="single" w:sz="2" w:space="0" w:color="8E9C9C" w:themeColor="accent3"/>
        <w:right w:val="single" w:sz="2" w:space="0" w:color="8E9C9C" w:themeColor="accent3"/>
        <w:insideH w:val="single" w:sz="2" w:space="0" w:color="8E9C9C" w:themeColor="accent3"/>
        <w:insideV w:val="single" w:sz="2" w:space="0" w:color="8E9C9C" w:themeColor="accent3"/>
      </w:tblBorders>
    </w:tblPr>
    <w:trPr>
      <w:cantSplit/>
    </w:trPr>
    <w:tcPr>
      <w:shd w:val="clear" w:color="auto" w:fill="auto"/>
    </w:tcPr>
    <w:tblStylePr w:type="firstRow">
      <w:rPr>
        <w:rFonts w:ascii="Arial" w:hAnsi="Arial"/>
        <w:b/>
        <w:sz w:val="18"/>
      </w:rPr>
      <w:tblPr/>
      <w:tcPr>
        <w:shd w:val="clear" w:color="auto" w:fill="DADEDF" w:themeFill="accent2" w:themeFillTint="33"/>
      </w:tcPr>
    </w:tblStylePr>
    <w:tblStylePr w:type="firstCol">
      <w:tblPr/>
      <w:tcPr>
        <w:shd w:val="clear" w:color="auto" w:fill="DADEDF" w:themeFill="accent2" w:themeFillTint="33"/>
      </w:tcPr>
    </w:tblStylePr>
    <w:tblStylePr w:type="band2Horz">
      <w:tblPr/>
      <w:tcPr>
        <w:shd w:val="clear" w:color="auto" w:fill="ECEDED" w:themeFill="accent5" w:themeFillTint="33"/>
      </w:tcPr>
    </w:tblStylePr>
  </w:style>
  <w:style w:type="table" w:customStyle="1" w:styleId="AureconTable3">
    <w:name w:val="Aurecon Table 3"/>
    <w:basedOn w:val="TableNormal"/>
    <w:uiPriority w:val="99"/>
    <w:rsid w:val="007405F7"/>
    <w:pPr>
      <w:spacing w:before="60" w:after="60" w:line="240" w:lineRule="auto"/>
    </w:pPr>
    <w:rPr>
      <w:sz w:val="18"/>
    </w:rPr>
    <w:tblPr>
      <w:tblBorders>
        <w:top w:val="single" w:sz="4" w:space="0" w:color="8E9C9C" w:themeColor="accent3"/>
        <w:left w:val="single" w:sz="4" w:space="0" w:color="8E9C9C" w:themeColor="accent3"/>
        <w:bottom w:val="single" w:sz="4" w:space="0" w:color="8E9C9C" w:themeColor="accent3"/>
        <w:right w:val="single" w:sz="4" w:space="0" w:color="8E9C9C" w:themeColor="accent3"/>
        <w:insideH w:val="single" w:sz="4" w:space="0" w:color="8E9C9C" w:themeColor="accent3"/>
        <w:insideV w:val="single" w:sz="4" w:space="0" w:color="8E9C9C" w:themeColor="accent3"/>
      </w:tblBorders>
    </w:tblPr>
    <w:trPr>
      <w:cantSplit/>
    </w:trPr>
    <w:tblStylePr w:type="firstRow">
      <w:rPr>
        <w:b/>
        <w:color w:val="auto"/>
      </w:rPr>
      <w:tblPr/>
      <w:tcPr>
        <w:shd w:val="clear" w:color="auto" w:fill="A1A6A7" w:themeFill="accent5"/>
      </w:tcPr>
    </w:tblStylePr>
  </w:style>
  <w:style w:type="table" w:customStyle="1" w:styleId="AureconTable4">
    <w:name w:val="Aurecon Table 4"/>
    <w:basedOn w:val="TableNormal"/>
    <w:uiPriority w:val="99"/>
    <w:rsid w:val="007405F7"/>
    <w:pPr>
      <w:spacing w:before="60" w:after="60" w:line="240" w:lineRule="auto"/>
    </w:pPr>
    <w:rPr>
      <w:sz w:val="18"/>
      <w:lang w:val="en-US"/>
    </w:rPr>
    <w:tblPr>
      <w:tblStyleRowBandSize w:val="1"/>
      <w:tblBorders>
        <w:top w:val="single" w:sz="4" w:space="0" w:color="373A36" w:themeColor="text2"/>
        <w:left w:val="single" w:sz="4" w:space="0" w:color="373A36" w:themeColor="text2"/>
        <w:bottom w:val="single" w:sz="4" w:space="0" w:color="373A36" w:themeColor="text2"/>
        <w:right w:val="single" w:sz="4" w:space="0" w:color="373A36" w:themeColor="text2"/>
        <w:insideH w:val="single" w:sz="4" w:space="0" w:color="373A36" w:themeColor="text2"/>
      </w:tblBorders>
    </w:tblPr>
    <w:trPr>
      <w:cantSplit/>
    </w:trPr>
    <w:tcPr>
      <w:shd w:val="clear" w:color="auto" w:fill="auto"/>
    </w:tcPr>
    <w:tblStylePr w:type="firstRow">
      <w:rPr>
        <w:rFonts w:ascii="Arial" w:hAnsi="Arial"/>
        <w:b/>
        <w:color w:val="FFFFFF" w:themeColor="background1"/>
        <w:sz w:val="18"/>
      </w:rPr>
      <w:tblPr/>
      <w:tcPr>
        <w:tcBorders>
          <w:top w:val="single" w:sz="4" w:space="0" w:color="373A36" w:themeColor="text2"/>
          <w:left w:val="single" w:sz="4" w:space="0" w:color="373A36" w:themeColor="text2"/>
          <w:bottom w:val="single" w:sz="4" w:space="0" w:color="373A36" w:themeColor="text2"/>
          <w:right w:val="single" w:sz="4" w:space="0" w:color="373A36" w:themeColor="text2"/>
          <w:insideV w:val="single" w:sz="4" w:space="0" w:color="373A36" w:themeColor="text2"/>
        </w:tcBorders>
        <w:shd w:val="clear" w:color="auto" w:fill="373A36" w:themeFill="text2"/>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7405F7"/>
    <w:pPr>
      <w:spacing w:before="60" w:after="60" w:line="240" w:lineRule="auto"/>
    </w:pPr>
    <w:rPr>
      <w:sz w:val="18"/>
    </w:rPr>
    <w:tblPr>
      <w:tblStyleRowBandSize w:val="1"/>
      <w:tblBorders>
        <w:top w:val="single" w:sz="4" w:space="0" w:color="auto"/>
        <w:bottom w:val="single" w:sz="4" w:space="0" w:color="auto"/>
      </w:tblBorders>
    </w:tblPr>
    <w:trPr>
      <w:cantSplit/>
    </w:trPr>
    <w:tblStylePr w:type="firstRow">
      <w:rPr>
        <w:b/>
      </w:rPr>
      <w:tblPr/>
      <w:tcPr>
        <w:tcBorders>
          <w:bottom w:val="single" w:sz="4" w:space="0" w:color="auto"/>
        </w:tcBorders>
      </w:tcPr>
    </w:tblStylePr>
    <w:tblStylePr w:type="band1Horz">
      <w:tblPr/>
      <w:tcPr>
        <w:shd w:val="clear" w:color="auto" w:fill="F1F8E5" w:themeFill="background2"/>
      </w:tcPr>
    </w:tblStylePr>
  </w:style>
  <w:style w:type="paragraph" w:customStyle="1" w:styleId="Numbera">
    <w:name w:val="Number a)"/>
    <w:basedOn w:val="BodyText"/>
    <w:qFormat/>
    <w:rsid w:val="009961D4"/>
    <w:pPr>
      <w:numPr>
        <w:numId w:val="9"/>
      </w:numPr>
    </w:pPr>
  </w:style>
  <w:style w:type="paragraph" w:customStyle="1" w:styleId="Numberi">
    <w:name w:val="Number i)"/>
    <w:basedOn w:val="BodyText"/>
    <w:qFormat/>
    <w:rsid w:val="009961D4"/>
    <w:pPr>
      <w:numPr>
        <w:ilvl w:val="1"/>
        <w:numId w:val="9"/>
      </w:numPr>
    </w:pPr>
  </w:style>
  <w:style w:type="paragraph" w:styleId="NormalWeb">
    <w:name w:val="Normal (Web)"/>
    <w:basedOn w:val="Normal"/>
    <w:uiPriority w:val="99"/>
    <w:semiHidden/>
    <w:unhideWhenUsed/>
    <w:rsid w:val="00F726EA"/>
    <w:pPr>
      <w:spacing w:before="100" w:beforeAutospacing="1" w:after="100" w:afterAutospacing="1"/>
    </w:pPr>
    <w:rPr>
      <w:rFonts w:ascii="Times New Roman" w:eastAsia="Times New Roman" w:hAnsi="Times New Roman" w:cs="Times New Roman"/>
      <w:sz w:val="24"/>
      <w:szCs w:val="24"/>
      <w:lang w:eastAsia="en-GB"/>
    </w:rPr>
  </w:style>
  <w:style w:type="paragraph" w:styleId="TOC2">
    <w:name w:val="toc 2"/>
    <w:basedOn w:val="Normal"/>
    <w:next w:val="Normal"/>
    <w:uiPriority w:val="39"/>
    <w:unhideWhenUsed/>
    <w:rsid w:val="00B60E6D"/>
    <w:pPr>
      <w:tabs>
        <w:tab w:val="left" w:pos="709"/>
        <w:tab w:val="right" w:leader="dot" w:pos="9638"/>
      </w:tabs>
      <w:spacing w:after="60" w:line="276" w:lineRule="auto"/>
      <w:ind w:left="1440" w:hanging="720"/>
      <w:contextualSpacing/>
    </w:pPr>
    <w:rPr>
      <w:noProof/>
    </w:rPr>
  </w:style>
  <w:style w:type="paragraph" w:styleId="TOC3">
    <w:name w:val="toc 3"/>
    <w:basedOn w:val="Normal"/>
    <w:next w:val="Normal"/>
    <w:uiPriority w:val="39"/>
    <w:unhideWhenUsed/>
    <w:rsid w:val="00B60E6D"/>
    <w:pPr>
      <w:tabs>
        <w:tab w:val="left" w:pos="1276"/>
        <w:tab w:val="right" w:leader="dot" w:pos="9638"/>
      </w:tabs>
      <w:spacing w:after="60" w:line="276" w:lineRule="auto"/>
      <w:ind w:left="2268" w:hanging="850"/>
      <w:contextualSpacing/>
    </w:pPr>
    <w:rPr>
      <w:noProof/>
    </w:rPr>
  </w:style>
  <w:style w:type="paragraph" w:customStyle="1" w:styleId="Appendixtitle">
    <w:name w:val="Appendix title"/>
    <w:basedOn w:val="Normal"/>
    <w:next w:val="BodyText"/>
    <w:link w:val="AppendixtitleChar"/>
    <w:unhideWhenUsed/>
    <w:qFormat/>
    <w:rsid w:val="004A17DE"/>
    <w:pPr>
      <w:keepNext/>
      <w:keepLines/>
      <w:numPr>
        <w:ilvl w:val="1"/>
        <w:numId w:val="21"/>
      </w:numPr>
      <w:spacing w:after="120" w:line="276" w:lineRule="auto"/>
      <w:outlineLvl w:val="1"/>
    </w:pPr>
    <w:rPr>
      <w:color w:val="373A36" w:themeColor="text2"/>
      <w:sz w:val="40"/>
      <w:szCs w:val="40"/>
    </w:rPr>
  </w:style>
  <w:style w:type="paragraph" w:customStyle="1" w:styleId="Appendixheading1">
    <w:name w:val="Appendix heading 1"/>
    <w:basedOn w:val="Normal"/>
    <w:unhideWhenUsed/>
    <w:qFormat/>
    <w:rsid w:val="00855505"/>
    <w:pPr>
      <w:keepNext/>
      <w:keepLines/>
      <w:spacing w:before="400" w:after="120" w:line="276" w:lineRule="auto"/>
      <w:ind w:left="680" w:hanging="680"/>
    </w:pPr>
    <w:rPr>
      <w:b/>
      <w:color w:val="89C925" w:themeColor="accent1"/>
      <w:sz w:val="32"/>
      <w:szCs w:val="32"/>
    </w:rPr>
  </w:style>
  <w:style w:type="paragraph" w:customStyle="1" w:styleId="Appendixheading2">
    <w:name w:val="Appendix heading 2"/>
    <w:basedOn w:val="Normal"/>
    <w:uiPriority w:val="99"/>
    <w:unhideWhenUsed/>
    <w:rsid w:val="00855505"/>
    <w:pPr>
      <w:keepNext/>
      <w:keepLines/>
      <w:spacing w:before="400" w:after="120" w:line="276" w:lineRule="auto"/>
      <w:ind w:left="680" w:hanging="680"/>
    </w:pPr>
    <w:rPr>
      <w:b/>
      <w:color w:val="373A36" w:themeColor="text2"/>
      <w:sz w:val="26"/>
      <w:szCs w:val="26"/>
    </w:rPr>
  </w:style>
  <w:style w:type="paragraph" w:customStyle="1" w:styleId="Appendixheading3">
    <w:name w:val="Appendix heading 3"/>
    <w:basedOn w:val="Normal"/>
    <w:uiPriority w:val="99"/>
    <w:unhideWhenUsed/>
    <w:rsid w:val="00855505"/>
    <w:pPr>
      <w:keepNext/>
      <w:keepLines/>
      <w:spacing w:before="400" w:after="120" w:line="276" w:lineRule="auto"/>
    </w:pPr>
    <w:rPr>
      <w:b/>
      <w:color w:val="373A36" w:themeColor="text1"/>
      <w:sz w:val="24"/>
    </w:rPr>
  </w:style>
  <w:style w:type="paragraph" w:customStyle="1" w:styleId="Appendixheading4">
    <w:name w:val="Appendix heading 4"/>
    <w:basedOn w:val="Normal"/>
    <w:uiPriority w:val="99"/>
    <w:unhideWhenUsed/>
    <w:rsid w:val="00855505"/>
    <w:pPr>
      <w:keepNext/>
      <w:keepLines/>
      <w:spacing w:before="400" w:after="120" w:line="276" w:lineRule="auto"/>
    </w:pPr>
    <w:rPr>
      <w:b/>
      <w:color w:val="373A36" w:themeColor="text2"/>
      <w:sz w:val="24"/>
    </w:rPr>
  </w:style>
  <w:style w:type="paragraph" w:customStyle="1" w:styleId="Appendixheading5">
    <w:name w:val="Appendix heading 5"/>
    <w:basedOn w:val="Normal"/>
    <w:uiPriority w:val="99"/>
    <w:unhideWhenUsed/>
    <w:rsid w:val="00855505"/>
    <w:pPr>
      <w:keepNext/>
      <w:keepLines/>
      <w:spacing w:before="400" w:after="120" w:line="276" w:lineRule="auto"/>
    </w:pPr>
    <w:rPr>
      <w:b/>
      <w:color w:val="373A36" w:themeColor="text2"/>
      <w:sz w:val="24"/>
    </w:rPr>
  </w:style>
  <w:style w:type="paragraph" w:customStyle="1" w:styleId="Appendixheading6">
    <w:name w:val="Appendix heading 6"/>
    <w:basedOn w:val="Normal"/>
    <w:uiPriority w:val="99"/>
    <w:unhideWhenUsed/>
    <w:rsid w:val="00855505"/>
    <w:pPr>
      <w:keepNext/>
      <w:keepLines/>
      <w:spacing w:before="400" w:after="120" w:line="276" w:lineRule="auto"/>
    </w:pPr>
    <w:rPr>
      <w:b/>
      <w:color w:val="373A36" w:themeColor="text2"/>
    </w:rPr>
  </w:style>
  <w:style w:type="paragraph" w:customStyle="1" w:styleId="Appendixheading">
    <w:name w:val="Appendix heading"/>
    <w:basedOn w:val="Normal"/>
    <w:next w:val="BodyText"/>
    <w:link w:val="AppendixheadingChar"/>
    <w:unhideWhenUsed/>
    <w:qFormat/>
    <w:rsid w:val="004A17DE"/>
    <w:pPr>
      <w:numPr>
        <w:numId w:val="21"/>
      </w:numPr>
      <w:spacing w:after="60" w:line="276" w:lineRule="auto"/>
      <w:outlineLvl w:val="0"/>
    </w:pPr>
    <w:rPr>
      <w:color w:val="373A36" w:themeColor="text2"/>
      <w:sz w:val="40"/>
      <w:szCs w:val="40"/>
    </w:rPr>
  </w:style>
  <w:style w:type="paragraph" w:styleId="TableofFigures">
    <w:name w:val="table of figures"/>
    <w:basedOn w:val="Normal"/>
    <w:next w:val="Normal"/>
    <w:uiPriority w:val="99"/>
    <w:unhideWhenUsed/>
    <w:rsid w:val="00A60E32"/>
    <w:pPr>
      <w:tabs>
        <w:tab w:val="left" w:pos="1418"/>
        <w:tab w:val="right" w:leader="dot" w:pos="9639"/>
      </w:tabs>
      <w:spacing w:line="276" w:lineRule="auto"/>
      <w:ind w:left="1418" w:hanging="1418"/>
    </w:pPr>
    <w:rPr>
      <w:noProof/>
    </w:rPr>
  </w:style>
  <w:style w:type="paragraph" w:customStyle="1" w:styleId="ExecSumSubheader">
    <w:name w:val="ExecSum Subheader"/>
    <w:basedOn w:val="Normal"/>
    <w:uiPriority w:val="9"/>
    <w:unhideWhenUsed/>
    <w:rsid w:val="00855505"/>
    <w:pPr>
      <w:spacing w:after="100" w:line="276" w:lineRule="auto"/>
    </w:pPr>
    <w:rPr>
      <w:color w:val="373A36" w:themeColor="text2"/>
      <w:sz w:val="40"/>
      <w:szCs w:val="40"/>
    </w:rPr>
  </w:style>
  <w:style w:type="character" w:customStyle="1" w:styleId="Style1">
    <w:name w:val="Style1"/>
    <w:basedOn w:val="DefaultParagraphFont"/>
    <w:uiPriority w:val="1"/>
    <w:semiHidden/>
    <w:rsid w:val="00517060"/>
    <w:rPr>
      <w:rFonts w:ascii="Arial" w:hAnsi="Arial"/>
      <w:b w:val="0"/>
      <w:i w:val="0"/>
      <w:caps/>
      <w:smallCaps w:val="0"/>
      <w:sz w:val="20"/>
    </w:rPr>
  </w:style>
  <w:style w:type="numbering" w:customStyle="1" w:styleId="AureconHeading">
    <w:name w:val="Aurecon Heading"/>
    <w:uiPriority w:val="99"/>
    <w:rsid w:val="00BE2C33"/>
    <w:pPr>
      <w:numPr>
        <w:numId w:val="3"/>
      </w:numPr>
    </w:pPr>
  </w:style>
  <w:style w:type="character" w:customStyle="1" w:styleId="AppendixtitleChar">
    <w:name w:val="Appendix title Char"/>
    <w:basedOn w:val="DefaultParagraphFont"/>
    <w:link w:val="Appendixtitle"/>
    <w:rsid w:val="004A17DE"/>
    <w:rPr>
      <w:color w:val="373A36" w:themeColor="text2"/>
      <w:sz w:val="40"/>
      <w:szCs w:val="40"/>
      <w:lang w:val="en-GB"/>
    </w:rPr>
  </w:style>
  <w:style w:type="character" w:customStyle="1" w:styleId="AppendixheadingChar">
    <w:name w:val="Appendix heading Char"/>
    <w:basedOn w:val="AppendixtitleChar"/>
    <w:link w:val="Appendixheading"/>
    <w:rsid w:val="004A17DE"/>
    <w:rPr>
      <w:color w:val="373A36" w:themeColor="text2"/>
      <w:sz w:val="40"/>
      <w:szCs w:val="40"/>
      <w:lang w:val="en-GB"/>
    </w:rPr>
  </w:style>
  <w:style w:type="numbering" w:customStyle="1" w:styleId="AureconList">
    <w:name w:val="Aurecon List"/>
    <w:uiPriority w:val="99"/>
    <w:rsid w:val="00EA3C03"/>
    <w:pPr>
      <w:numPr>
        <w:numId w:val="7"/>
      </w:numPr>
    </w:pPr>
  </w:style>
  <w:style w:type="paragraph" w:customStyle="1" w:styleId="ExecSumTitle">
    <w:name w:val="ExecSum Title"/>
    <w:basedOn w:val="Normal"/>
    <w:uiPriority w:val="9"/>
    <w:unhideWhenUsed/>
    <w:rsid w:val="00D5671B"/>
    <w:pPr>
      <w:spacing w:after="240"/>
    </w:pPr>
    <w:rPr>
      <w:color w:val="A1A6A7" w:themeColor="accent5"/>
      <w:sz w:val="70"/>
      <w:szCs w:val="70"/>
      <w:lang w:val="en-PH"/>
    </w:rPr>
  </w:style>
  <w:style w:type="paragraph" w:customStyle="1" w:styleId="ExecSumemphasis">
    <w:name w:val="ExecSum emphasis"/>
    <w:basedOn w:val="Normal"/>
    <w:uiPriority w:val="9"/>
    <w:unhideWhenUsed/>
    <w:rsid w:val="00D5671B"/>
    <w:pPr>
      <w:spacing w:before="120" w:after="240"/>
    </w:pPr>
    <w:rPr>
      <w:color w:val="373A36" w:themeColor="text2"/>
      <w:sz w:val="40"/>
      <w:szCs w:val="40"/>
      <w:lang w:val="en-PH"/>
    </w:rPr>
  </w:style>
  <w:style w:type="paragraph" w:customStyle="1" w:styleId="ExecSumsubheader-blue">
    <w:name w:val="ExecSum subheader - blue"/>
    <w:basedOn w:val="BodyText"/>
    <w:uiPriority w:val="9"/>
    <w:unhideWhenUsed/>
    <w:rsid w:val="00D5671B"/>
    <w:pPr>
      <w:spacing w:before="120"/>
    </w:pPr>
    <w:rPr>
      <w:color w:val="A1A6A7" w:themeColor="accent5"/>
      <w:sz w:val="40"/>
      <w:szCs w:val="40"/>
      <w:lang w:val="en-PH"/>
    </w:rPr>
  </w:style>
  <w:style w:type="numbering" w:customStyle="1" w:styleId="AureconAppendix">
    <w:name w:val="Aurecon Appendix"/>
    <w:uiPriority w:val="99"/>
    <w:rsid w:val="00585962"/>
    <w:pPr>
      <w:numPr>
        <w:numId w:val="16"/>
      </w:numPr>
    </w:pPr>
  </w:style>
  <w:style w:type="numbering" w:customStyle="1" w:styleId="AureconHeadings">
    <w:name w:val="Aurecon Headings"/>
    <w:uiPriority w:val="99"/>
    <w:rsid w:val="00920451"/>
    <w:pPr>
      <w:numPr>
        <w:numId w:val="14"/>
      </w:numPr>
    </w:pPr>
  </w:style>
  <w:style w:type="paragraph" w:customStyle="1" w:styleId="Companydetails">
    <w:name w:val="Company details"/>
    <w:basedOn w:val="Normal"/>
    <w:qFormat/>
    <w:rsid w:val="00DF34FD"/>
    <w:pPr>
      <w:spacing w:line="276"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5027">
      <w:bodyDiv w:val="1"/>
      <w:marLeft w:val="0"/>
      <w:marRight w:val="0"/>
      <w:marTop w:val="0"/>
      <w:marBottom w:val="0"/>
      <w:divBdr>
        <w:top w:val="none" w:sz="0" w:space="0" w:color="auto"/>
        <w:left w:val="none" w:sz="0" w:space="0" w:color="auto"/>
        <w:bottom w:val="none" w:sz="0" w:space="0" w:color="auto"/>
        <w:right w:val="none" w:sz="0" w:space="0" w:color="auto"/>
      </w:divBdr>
    </w:div>
    <w:div w:id="235478031">
      <w:bodyDiv w:val="1"/>
      <w:marLeft w:val="0"/>
      <w:marRight w:val="0"/>
      <w:marTop w:val="0"/>
      <w:marBottom w:val="0"/>
      <w:divBdr>
        <w:top w:val="none" w:sz="0" w:space="0" w:color="auto"/>
        <w:left w:val="none" w:sz="0" w:space="0" w:color="auto"/>
        <w:bottom w:val="none" w:sz="0" w:space="0" w:color="auto"/>
        <w:right w:val="none" w:sz="0" w:space="0" w:color="auto"/>
      </w:divBdr>
    </w:div>
    <w:div w:id="434329012">
      <w:bodyDiv w:val="1"/>
      <w:marLeft w:val="0"/>
      <w:marRight w:val="0"/>
      <w:marTop w:val="0"/>
      <w:marBottom w:val="0"/>
      <w:divBdr>
        <w:top w:val="none" w:sz="0" w:space="0" w:color="auto"/>
        <w:left w:val="none" w:sz="0" w:space="0" w:color="auto"/>
        <w:bottom w:val="none" w:sz="0" w:space="0" w:color="auto"/>
        <w:right w:val="none" w:sz="0" w:space="0" w:color="auto"/>
      </w:divBdr>
    </w:div>
    <w:div w:id="1771775052">
      <w:bodyDiv w:val="1"/>
      <w:marLeft w:val="0"/>
      <w:marRight w:val="0"/>
      <w:marTop w:val="0"/>
      <w:marBottom w:val="0"/>
      <w:divBdr>
        <w:top w:val="none" w:sz="0" w:space="0" w:color="auto"/>
        <w:left w:val="none" w:sz="0" w:space="0" w:color="auto"/>
        <w:bottom w:val="none" w:sz="0" w:space="0" w:color="auto"/>
        <w:right w:val="none" w:sz="0" w:space="0" w:color="auto"/>
      </w:divBdr>
    </w:div>
    <w:div w:id="1937472832">
      <w:bodyDiv w:val="1"/>
      <w:marLeft w:val="0"/>
      <w:marRight w:val="0"/>
      <w:marTop w:val="0"/>
      <w:marBottom w:val="0"/>
      <w:divBdr>
        <w:top w:val="none" w:sz="0" w:space="0" w:color="auto"/>
        <w:left w:val="none" w:sz="0" w:space="0" w:color="auto"/>
        <w:bottom w:val="none" w:sz="0" w:space="0" w:color="auto"/>
        <w:right w:val="none" w:sz="0" w:space="0" w:color="auto"/>
      </w:divBdr>
    </w:div>
    <w:div w:id="211308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footer" Target="footer1.xml"/><Relationship Id="rId28" Type="http://schemas.openxmlformats.org/officeDocument/2006/relationships/image" Target="media/image11.png"/><Relationship Id="rId10" Type="http://schemas.openxmlformats.org/officeDocument/2006/relationships/settings" Target="settings.xml"/><Relationship Id="rId19" Type="http://schemas.openxmlformats.org/officeDocument/2006/relationships/header" Target="header1.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footer" Target="footer3.xml"/><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Aurecon%20Templates\Templates\Proposal\Proposal%20(Light%20Design%20with%20Leaf).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BFC7DED8D248A6A915586DABD892AA"/>
        <w:category>
          <w:name w:val="General"/>
          <w:gallery w:val="placeholder"/>
        </w:category>
        <w:types>
          <w:type w:val="bbPlcHdr"/>
        </w:types>
        <w:behaviors>
          <w:behavior w:val="content"/>
        </w:behaviors>
        <w:guid w:val="{85684971-49C8-4A44-8AC4-590EEA243E7B}"/>
      </w:docPartPr>
      <w:docPartBody>
        <w:p w:rsidR="00000000" w:rsidRDefault="00E53936">
          <w:pPr>
            <w:pStyle w:val="2CBFC7DED8D248A6A915586DABD892AA"/>
          </w:pPr>
          <w:r w:rsidRPr="00CE2891">
            <w:rPr>
              <w:rFonts w:cstheme="minorHAnsi"/>
              <w:b/>
              <w:sz w:val="38"/>
              <w:szCs w:val="38"/>
            </w:rPr>
            <w:t>Project name</w:t>
          </w:r>
        </w:p>
      </w:docPartBody>
    </w:docPart>
    <w:docPart>
      <w:docPartPr>
        <w:name w:val="1CF47D636FE54760AC7AF41A9AAF1846"/>
        <w:category>
          <w:name w:val="General"/>
          <w:gallery w:val="placeholder"/>
        </w:category>
        <w:types>
          <w:type w:val="bbPlcHdr"/>
        </w:types>
        <w:behaviors>
          <w:behavior w:val="content"/>
        </w:behaviors>
        <w:guid w:val="{4421D4C9-831D-4431-A64D-DA3AC576AC55}"/>
      </w:docPartPr>
      <w:docPartBody>
        <w:p w:rsidR="00000000" w:rsidRDefault="00E53936">
          <w:pPr>
            <w:pStyle w:val="1CF47D636FE54760AC7AF41A9AAF1846"/>
          </w:pPr>
          <w:r w:rsidRPr="000365DD">
            <w:rPr>
              <w:rStyle w:val="PlaceholderText"/>
              <w:rFonts w:cstheme="minorHAnsi"/>
              <w:color w:val="000000" w:themeColor="text1"/>
              <w:sz w:val="28"/>
              <w:szCs w:val="28"/>
            </w:rPr>
            <w:t>Document title</w:t>
          </w:r>
        </w:p>
      </w:docPartBody>
    </w:docPart>
    <w:docPart>
      <w:docPartPr>
        <w:name w:val="1727EC90A5904CE3938A6869211E07A2"/>
        <w:category>
          <w:name w:val="General"/>
          <w:gallery w:val="placeholder"/>
        </w:category>
        <w:types>
          <w:type w:val="bbPlcHdr"/>
        </w:types>
        <w:behaviors>
          <w:behavior w:val="content"/>
        </w:behaviors>
        <w:guid w:val="{133EFF7B-DB3E-4E69-BCDC-13209AAC2F91}"/>
      </w:docPartPr>
      <w:docPartBody>
        <w:p w:rsidR="00000000" w:rsidRDefault="00E53936">
          <w:pPr>
            <w:pStyle w:val="1727EC90A5904CE3938A6869211E07A2"/>
          </w:pPr>
          <w:r w:rsidRPr="000365DD">
            <w:rPr>
              <w:rStyle w:val="PlaceholderText"/>
              <w:rFonts w:cstheme="minorHAnsi"/>
              <w:b/>
              <w:color w:val="000000" w:themeColor="text1"/>
              <w:sz w:val="28"/>
              <w:szCs w:val="28"/>
            </w:rPr>
            <w:t>Client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936"/>
    <w:rsid w:val="00E539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FC7DED8D248A6A915586DABD892AA">
    <w:name w:val="2CBFC7DED8D248A6A915586DABD892AA"/>
  </w:style>
  <w:style w:type="character" w:styleId="PlaceholderText">
    <w:name w:val="Placeholder Text"/>
    <w:basedOn w:val="DefaultParagraphFont"/>
    <w:uiPriority w:val="99"/>
    <w:semiHidden/>
    <w:rPr>
      <w:rFonts w:cs="Times New Roman"/>
      <w:color w:val="808080"/>
    </w:rPr>
  </w:style>
  <w:style w:type="paragraph" w:customStyle="1" w:styleId="1CF47D636FE54760AC7AF41A9AAF1846">
    <w:name w:val="1CF47D636FE54760AC7AF41A9AAF1846"/>
  </w:style>
  <w:style w:type="paragraph" w:customStyle="1" w:styleId="1727EC90A5904CE3938A6869211E07A2">
    <w:name w:val="1727EC90A5904CE3938A6869211E07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New Aurecon">
  <a:themeElements>
    <a:clrScheme name="New Aurecon Palette">
      <a:dk1>
        <a:srgbClr val="373A36"/>
      </a:dk1>
      <a:lt1>
        <a:sysClr val="window" lastClr="FFFFFF"/>
      </a:lt1>
      <a:dk2>
        <a:srgbClr val="373A36"/>
      </a:dk2>
      <a:lt2>
        <a:srgbClr val="F1F8E5"/>
      </a:lt2>
      <a:accent1>
        <a:srgbClr val="89C925"/>
      </a:accent1>
      <a:accent2>
        <a:srgbClr val="4E5859"/>
      </a:accent2>
      <a:accent3>
        <a:srgbClr val="8E9C9C"/>
      </a:accent3>
      <a:accent4>
        <a:srgbClr val="BBC6C3"/>
      </a:accent4>
      <a:accent5>
        <a:srgbClr val="A1A6A7"/>
      </a:accent5>
      <a:accent6>
        <a:srgbClr val="E9EDEC"/>
      </a:accent6>
      <a:hlink>
        <a:srgbClr val="89C925"/>
      </a:hlink>
      <a:folHlink>
        <a:srgbClr val="000000"/>
      </a:folHlink>
    </a:clrScheme>
    <a:fontScheme name="AureconHatch">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84662-274D-46FE-ADE6-33DAAD444163}">
  <we:reference id="fb0b52f8-115e-4b21-9a5a-c8fe230b5128" version="1.0.0.0" store="developer" storeType="Registry"/>
  <we:alternateReferences/>
  <we:properties>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j1732d3ad1ca4bddb7e7a3d7da540715 xmlns="5e6552d4-464f-4171-b937-6af0c4703fae">
      <Terms xmlns="http://schemas.microsoft.com/office/infopath/2007/PartnerControls"/>
    </j1732d3ad1ca4bddb7e7a3d7da540715>
    <Description0 xmlns="bbe5b441-3de2-4a8a-95d5-223a6d0d00a5">#PPTBidCoverTemplates</Description0>
    <fabb5ed67b4b433cb10edd46e752bfef xmlns="5e6552d4-464f-4171-b937-6af0c4703fae">
      <Terms xmlns="http://schemas.microsoft.com/office/infopath/2007/PartnerControls"/>
    </fabb5ed67b4b433cb10edd46e752bfef>
    <LikesCount xmlns="http://schemas.microsoft.com/sharepoint/v3" xsi:nil="true"/>
    <Bid_x0020_Details xmlns="bbe5b441-3de2-4a8a-95d5-223a6d0d00a5" xsi:nil="true"/>
    <ob6d180c6642450e97264ef9aef07ee5 xmlns="5e6552d4-464f-4171-b937-6af0c4703fae">
      <Terms xmlns="http://schemas.microsoft.com/office/infopath/2007/PartnerControls"/>
    </ob6d180c6642450e97264ef9aef07ee5>
    <m851b3bf1760440697dc3e99e2141a79 xmlns="5e6552d4-464f-4171-b937-6af0c4703fae">
      <Terms xmlns="http://schemas.microsoft.com/office/infopath/2007/PartnerControls"/>
    </m851b3bf1760440697dc3e99e2141a79>
    <f0da07ddd0b44012a3215c7fb5fc17d6 xmlns="5e6552d4-464f-4171-b937-6af0c4703fae">
      <Terms xmlns="http://schemas.microsoft.com/office/infopath/2007/PartnerControls"/>
    </f0da07ddd0b44012a3215c7fb5fc17d6>
    <Bid_x0020_Date xmlns="bbe5b441-3de2-4a8a-95d5-223a6d0d00a5" xsi:nil="true"/>
    <TaxCatchAll xmlns="5e6552d4-464f-4171-b937-6af0c4703fae">
      <Value>23619</Value>
      <Value>23572</Value>
      <Value>23451</Value>
      <Value>23611</Value>
    </TaxCatchAll>
    <de281ab57c704fefb7e97c937c49d95e xmlns="5e6552d4-464f-4171-b937-6af0c4703fae">
      <Terms xmlns="http://schemas.microsoft.com/office/infopath/2007/PartnerControls">
        <TermInfo xmlns="http://schemas.microsoft.com/office/infopath/2007/PartnerControls">
          <TermName xmlns="http://schemas.microsoft.com/office/infopath/2007/PartnerControls">Capability</TermName>
          <TermId xmlns="http://schemas.microsoft.com/office/infopath/2007/PartnerControls">2bbbb4e7-dd2c-4c73-b1e3-5531e5bebc87</TermId>
        </TermInfo>
        <TermInfo xmlns="http://schemas.microsoft.com/office/infopath/2007/PartnerControls">
          <TermName xmlns="http://schemas.microsoft.com/office/infopath/2007/PartnerControls">Go-To-Market</TermName>
          <TermId xmlns="http://schemas.microsoft.com/office/infopath/2007/PartnerControls">ea25caaa-35b2-4320-a7db-e65ea7c99af0</TermId>
        </TermInfo>
      </Terms>
    </de281ab57c704fefb7e97c937c49d95e>
    <Ratings xmlns="http://schemas.microsoft.com/sharepoint/v3" xsi:nil="true"/>
    <Source xmlns="bbe5b441-3de2-4a8a-95d5-223a6d0d00a5">
      <Url xsi:nil="true"/>
      <Description xsi:nil="true"/>
    </Source>
    <RatingCount xmlns="http://schemas.microsoft.com/sharepoint/v3" xsi:nil="true"/>
    <jc6d291f480b4d53a1b90f73b58a5d2a xmlns="5e6552d4-464f-4171-b937-6af0c4703fae">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7d9da6f0-744c-4625-9cec-fca95946c91b</TermId>
        </TermInfo>
      </Terms>
    </jc6d291f480b4d53a1b90f73b58a5d2a>
    <icca8230d70e40e39aaeeb9d49b2ce23 xmlns="5e6552d4-464f-4171-b937-6af0c4703fae">
      <Terms xmlns="http://schemas.microsoft.com/office/infopath/2007/PartnerControls"/>
    </icca8230d70e40e39aaeeb9d49b2ce23>
    <LikedBy xmlns="http://schemas.microsoft.com/sharepoint/v3">
      <UserInfo>
        <DisplayName/>
        <AccountId xsi:nil="true"/>
        <AccountType/>
      </UserInfo>
    </LikedBy>
    <Contact xmlns="bbe5b441-3de2-4a8a-95d5-223a6d0d00a5">
      <UserInfo>
        <DisplayName/>
        <AccountId xsi:nil="true"/>
        <AccountType/>
      </UserInfo>
    </Contact>
    <od70cb30bcd6498a87f8b1637f90c27f xmlns="5e6552d4-464f-4171-b937-6af0c4703fae">
      <Terms xmlns="http://schemas.microsoft.com/office/infopath/2007/PartnerControls"/>
    </od70cb30bcd6498a87f8b1637f90c27f>
    <dab4f98f7b734f72a4f03e211c9f2998 xmlns="5e6552d4-464f-4171-b937-6af0c4703fae">
      <Terms xmlns="http://schemas.microsoft.com/office/infopath/2007/PartnerControls"/>
    </dab4f98f7b734f72a4f03e211c9f2998>
    <l6795f02694b41ae94cea76cc81f3897 xmlns="bbe5b441-3de2-4a8a-95d5-223a6d0d00a5">
      <Terms xmlns="http://schemas.microsoft.com/office/infopath/2007/PartnerControls"/>
    </l6795f02694b41ae94cea76cc81f3897>
    <Contract_x0020_Type xmlns="bbe5b441-3de2-4a8a-95d5-223a6d0d00a5" xsi:nil="true"/>
    <Best_x0020_Practice xmlns="bbe5b441-3de2-4a8a-95d5-223a6d0d00a5">false</Best_x0020_Practice>
    <Upload_x0020_Source xmlns="bbe5b441-3de2-4a8a-95d5-223a6d0d00a5" xsi:nil="true"/>
    <nb1a0eefec434cb8b34a0311d05bf931 xmlns="bbe5b441-3de2-4a8a-95d5-223a6d0d00a5">
      <Terms xmlns="http://schemas.microsoft.com/office/infopath/2007/PartnerControls"/>
    </nb1a0eefec434cb8b34a0311d05bf931>
    <Client_x0020_Manager xmlns="5e6552d4-464f-4171-b937-6af0c4703fae">
      <UserInfo>
        <DisplayName/>
        <AccountId xsi:nil="true"/>
        <AccountType/>
      </UserInfo>
    </Client_x0020_Manager>
    <d7a5e26da3364eeca8d4796fccda70f2 xmlns="5e6552d4-464f-4171-b937-6af0c4703fae">
      <Terms xmlns="http://schemas.microsoft.com/office/infopath/2007/PartnerControls"/>
    </d7a5e26da3364eeca8d4796fccda70f2>
    <d0fbf877081c4d6bb582a8a3adc20f92 xmlns="bbe5b441-3de2-4a8a-95d5-223a6d0d00a5">
      <Terms xmlns="http://schemas.microsoft.com/office/infopath/2007/PartnerControls"/>
    </d0fbf877081c4d6bb582a8a3adc20f92>
    <AverageRating xmlns="http://schemas.microsoft.com/sharepoint/v3" xsi:nil="true"/>
    <Views xmlns="bbe5b441-3de2-4a8a-95d5-223a6d0d00a5">110</Views>
    <k963ad58bf59453a938715f23db03a47 xmlns="5e6552d4-464f-4171-b937-6af0c4703fae">
      <Terms xmlns="http://schemas.microsoft.com/office/infopath/2007/PartnerControls"/>
    </k963ad58bf59453a938715f23db03a47>
    <p3fefd847a254ec3ab89b38fce6bda9d xmlns="5e6552d4-464f-4171-b937-6af0c4703fae">
      <Terms xmlns="http://schemas.microsoft.com/office/infopath/2007/PartnerControls">
        <TermInfo xmlns="http://schemas.microsoft.com/office/infopath/2007/PartnerControls">
          <TermName xmlns="http://schemas.microsoft.com/office/infopath/2007/PartnerControls">All</TermName>
          <TermId xmlns="http://schemas.microsoft.com/office/infopath/2007/PartnerControls">ed1d8035-dbf9-4ead-8b75-13ea6eab1443</TermId>
        </TermInfo>
      </Terms>
    </p3fefd847a254ec3ab89b38fce6bda9d>
    <lcf76f155ced4ddcb4097134ff3c332f xmlns="bbe5b441-3de2-4a8a-95d5-223a6d0d00a5">
      <Terms xmlns="http://schemas.microsoft.com/office/infopath/2007/PartnerControls"/>
    </lcf76f155ced4ddcb4097134ff3c332f>
    <Project_x0020_Type xmlns="bbe5b441-3de2-4a8a-95d5-223a6d0d00a5" xsi:nil="true"/>
    <jc3fc5bc4570468084d11cfa450b34c5 xmlns="5e6552d4-464f-4171-b937-6af0c4703fae">
      <Terms xmlns="http://schemas.microsoft.com/office/infopath/2007/PartnerControls"/>
    </jc3fc5bc4570468084d11cfa450b34c5>
    <Temp xmlns="bbe5b441-3de2-4a8a-95d5-223a6d0d00a5" xsi:nil="true"/>
    <b74aa745fe8f41e8a6c83f63a7aa5094 xmlns="5e6552d4-464f-4171-b937-6af0c4703fae">
      <Terms xmlns="http://schemas.microsoft.com/office/infopath/2007/PartnerControls"/>
    </b74aa745fe8f41e8a6c83f63a7aa5094>
    <e40cef29b35044dcb8c508f0e436a82a xmlns="5e6552d4-464f-4171-b937-6af0c4703fae">
      <Terms xmlns="http://schemas.microsoft.com/office/infopath/2007/PartnerControls"/>
    </e40cef29b35044dcb8c508f0e436a82a>
    <Viewers xmlns="bbe5b441-3de2-4a8a-95d5-223a6d0d00a5">38</Viewers>
    <Completion_x0020_year xmlns="bbe5b441-3de2-4a8a-95d5-223a6d0d00a5" xsi:nil="true"/>
    <Project_x0020_Leader xmlns="5e6552d4-464f-4171-b937-6af0c4703fae">
      <UserInfo>
        <DisplayName/>
        <AccountId xsi:nil="true"/>
        <AccountType/>
      </UserInfo>
    </Project_x0020_Leader>
    <h80b289f6580473aa5a2c2bbbcecc1ac xmlns="5e6552d4-464f-4171-b937-6af0c4703fae">
      <Terms xmlns="http://schemas.microsoft.com/office/infopath/2007/PartnerControls"/>
    </h80b289f6580473aa5a2c2bbbcecc1ac>
    <RatedBy xmlns="http://schemas.microsoft.com/sharepoint/v3">
      <UserInfo>
        <DisplayName/>
        <AccountId xsi:nil="true"/>
        <AccountType/>
      </UserInfo>
    </RatedBy>
    <e4144e7362c74ecf9d735d7a2b153093 xmlns="bbe5b441-3de2-4a8a-95d5-223a6d0d00a5">
      <Terms xmlns="http://schemas.microsoft.com/office/infopath/2007/PartnerControls"/>
    </e4144e7362c74ecf9d735d7a2b153093>
    <SendtoRecall_x003f_ xmlns="bbe5b441-3de2-4a8a-95d5-223a6d0d00a5" xsi:nil="true"/>
    <odd4648ef9544cc19e5c033541fa11d8 xmlns="bbe5b441-3de2-4a8a-95d5-223a6d0d00a5">
      <Terms xmlns="http://schemas.microsoft.com/office/infopath/2007/PartnerControls"/>
    </odd4648ef9544cc19e5c033541fa11d8>
  </documentManagement>
</p:properties>
</file>

<file path=customXml/item4.xml><?xml version="1.0" encoding="utf-8"?>
<root>
  <company>
    <name/>
    <label/>
    <contacts/>
  </company>
  <document>
    <title/>
    <disclaimer>Aurecon</disclaimer>
  </document>
  <project>
    <name/>
    <number/>
    <date>Select date</date>
    <revision>0</revision>
    <client/>
  </project>
</root>
</file>

<file path=customXml/item5.xml><w:wordDocument xmlns:w="Aurecon Brand Logos">
	<root>
		<CoverBrandLogo>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</CoverBrandLogo>
		<DocumentControlBrandLogo>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</DocumentControlBrandLogo>
		<ContentBrandLogo>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</ContentBrandLogo>
		<BackpageBrandLogo>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</BackpageBrandLogo>
	</root>
</w:wordDocument>
</file>

<file path=customXml/item6.xml><?xml version="1.0" encoding="utf-8"?>
<customtags xmlns="https://aurecongroup.sharepoint.com/sites/hive/Clients/WinningWork/Templates">
  <company>
    <name/>
    <details/>
    <contacts/>
  </company>
  <document>
    <name/>
    <disclaimer>Aurecon</disclaimer>
    <logos>
      <cover>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</cover>
      <documentControl>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</documentControl>
      <toc>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</toc>
      <header/>
      <body/>
      <footer/>
      <backpage>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</backpage>
    </logos>
  </document>
  <project>
    <name/>
    <number/>
    <revision>0</revision>
    <client/>
    <date>Select date</date>
    <time/>
  </project>
</customtags>
</file>

<file path=customXml/item7.xml><?xml version="1.0" encoding="utf-8"?>
<ct:contentTypeSchema xmlns:ct="http://schemas.microsoft.com/office/2006/metadata/contentType" xmlns:ma="http://schemas.microsoft.com/office/2006/metadata/properties/metaAttributes" ct:_="" ma:_="" ma:contentTypeName="Document" ma:contentTypeID="0x01010086B37BFBBFC2B6459015CC23BA673DB0" ma:contentTypeVersion="130" ma:contentTypeDescription="Create a new document." ma:contentTypeScope="" ma:versionID="27b49edf98d88139907b5ee62b3218b6">
  <xsd:schema xmlns:xsd="http://www.w3.org/2001/XMLSchema" xmlns:xs="http://www.w3.org/2001/XMLSchema" xmlns:p="http://schemas.microsoft.com/office/2006/metadata/properties" xmlns:ns1="http://schemas.microsoft.com/sharepoint/v3" xmlns:ns2="bbe5b441-3de2-4a8a-95d5-223a6d0d00a5" xmlns:ns3="5e6552d4-464f-4171-b937-6af0c4703fae" targetNamespace="http://schemas.microsoft.com/office/2006/metadata/properties" ma:root="true" ma:fieldsID="6f629b3d3893723edc1bb56174975209" ns1:_="" ns2:_="" ns3:_="">
    <xsd:import namespace="http://schemas.microsoft.com/sharepoint/v3"/>
    <xsd:import namespace="bbe5b441-3de2-4a8a-95d5-223a6d0d00a5"/>
    <xsd:import namespace="5e6552d4-464f-4171-b937-6af0c4703fae"/>
    <xsd:element name="properties">
      <xsd:complexType>
        <xsd:sequence>
          <xsd:element name="documentManagement">
            <xsd:complexType>
              <xsd:all>
                <xsd:element ref="ns2:Description0" minOccurs="0"/>
                <xsd:element ref="ns2:Bid_x0020_Details" minOccurs="0"/>
                <xsd:element ref="ns2:Contract_x0020_Type" minOccurs="0"/>
                <xsd:element ref="ns2:Project_x0020_Type" minOccurs="0"/>
                <xsd:element ref="ns2:Source" minOccurs="0"/>
                <xsd:element ref="ns2:Contact" minOccurs="0"/>
                <xsd:element ref="ns2:Completion_x0020_year" minOccurs="0"/>
                <xsd:element ref="ns2:Bid_x0020_Date" minOccurs="0"/>
                <xsd:element ref="ns2:Best_x0020_Practice" minOccurs="0"/>
                <xsd:element ref="ns3:Client_x0020_Manager" minOccurs="0"/>
                <xsd:element ref="ns3:Project_x0020_Leader" minOccurs="0"/>
                <xsd:element ref="ns2:Temp" minOccurs="0"/>
                <xsd:element ref="ns2:Upload_x0020_Source" minOccurs="0"/>
                <xsd:element ref="ns1:RatingCount" minOccurs="0"/>
                <xsd:element ref="ns3:jc6d291f480b4d53a1b90f73b58a5d2a" minOccurs="0"/>
                <xsd:element ref="ns3:TaxCatchAll" minOccurs="0"/>
                <xsd:element ref="ns3:h80b289f6580473aa5a2c2bbbcecc1ac" minOccurs="0"/>
                <xsd:element ref="ns3:od70cb30bcd6498a87f8b1637f90c27f" minOccurs="0"/>
                <xsd:element ref="ns3:d7a5e26da3364eeca8d4796fccda70f2" minOccurs="0"/>
                <xsd:element ref="ns3:j1732d3ad1ca4bddb7e7a3d7da540715" minOccurs="0"/>
                <xsd:element ref="ns3:fabb5ed67b4b433cb10edd46e752bfef" minOccurs="0"/>
                <xsd:element ref="ns3:b74aa745fe8f41e8a6c83f63a7aa5094" minOccurs="0"/>
                <xsd:element ref="ns3:k963ad58bf59453a938715f23db03a47" minOccurs="0"/>
                <xsd:element ref="ns3:icca8230d70e40e39aaeeb9d49b2ce23" minOccurs="0"/>
                <xsd:element ref="ns3:e40cef29b35044dcb8c508f0e436a82a" minOccurs="0"/>
                <xsd:element ref="ns3:ob6d180c6642450e97264ef9aef07ee5" minOccurs="0"/>
                <xsd:element ref="ns3:f0da07ddd0b44012a3215c7fb5fc17d6" minOccurs="0"/>
                <xsd:element ref="ns2:MediaServiceMetadata" minOccurs="0"/>
                <xsd:element ref="ns2:MediaServiceFastMetadata" minOccurs="0"/>
                <xsd:element ref="ns1:RatedBy" minOccurs="0"/>
                <xsd:element ref="ns1:Ratings" minOccurs="0"/>
                <xsd:element ref="ns1:LikedBy" minOccurs="0"/>
                <xsd:element ref="ns3:dab4f98f7b734f72a4f03e211c9f2998" minOccurs="0"/>
                <xsd:element ref="ns3:jc3fc5bc4570468084d11cfa450b34c5" minOccurs="0"/>
                <xsd:element ref="ns2:MediaServiceAutoKeyPoints" minOccurs="0"/>
                <xsd:element ref="ns2:MediaServiceKeyPoints" minOccurs="0"/>
                <xsd:element ref="ns2:MediaServiceDateTaken" minOccurs="0"/>
                <xsd:element ref="ns3:p3fefd847a254ec3ab89b38fce6bda9d" minOccurs="0"/>
                <xsd:element ref="ns2:MediaServiceAutoTags" minOccurs="0"/>
                <xsd:element ref="ns2:MediaServiceGenerationTime" minOccurs="0"/>
                <xsd:element ref="ns2:MediaServiceEventHashCode" minOccurs="0"/>
                <xsd:element ref="ns2:d0fbf877081c4d6bb582a8a3adc20f92" minOccurs="0"/>
                <xsd:element ref="ns2:l6795f02694b41ae94cea76cc81f3897" minOccurs="0"/>
                <xsd:element ref="ns3:de281ab57c704fefb7e97c937c49d95e" minOccurs="0"/>
                <xsd:element ref="ns3:SharedWithUsers" minOccurs="0"/>
                <xsd:element ref="ns3:SharedWithDetails" minOccurs="0"/>
                <xsd:element ref="ns2:MediaServiceOCR" minOccurs="0"/>
                <xsd:element ref="ns2:nb1a0eefec434cb8b34a0311d05bf931" minOccurs="0"/>
                <xsd:element ref="ns2:e4144e7362c74ecf9d735d7a2b153093" minOccurs="0"/>
                <xsd:element ref="ns2:MediaLengthInSeconds" minOccurs="0"/>
                <xsd:element ref="ns1:LikesCount" minOccurs="0"/>
                <xsd:element ref="ns3:m851b3bf1760440697dc3e99e2141a79" minOccurs="0"/>
                <xsd:element ref="ns1:AverageRating" minOccurs="0"/>
                <xsd:element ref="ns2:lcf76f155ced4ddcb4097134ff3c332f" minOccurs="0"/>
                <xsd:element ref="ns2:MediaServiceSearchProperties" minOccurs="0"/>
                <xsd:element ref="ns2:Views" minOccurs="0"/>
                <xsd:element ref="ns2:Viewers" minOccurs="0"/>
                <xsd:element ref="ns2:MediaServiceObjectDetectorVersions" minOccurs="0"/>
                <xsd:element ref="ns2:MediaServiceLocation" minOccurs="0"/>
                <xsd:element ref="ns2:SendtoRecall_x003f_" minOccurs="0"/>
                <xsd:element ref="ns2:odd4648ef9544cc19e5c033541fa11d8"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atingCount" ma:index="37" nillable="true" ma:displayName="Number of Ratings" ma:decimals="0" ma:description="Number of ratings submitted" ma:hidden="true" ma:internalName="RatingCount" ma:readOnly="false">
      <xsd:simpleType>
        <xsd:restriction base="dms:Number"/>
      </xsd:simpleType>
    </xsd:element>
    <xsd:element name="RatedBy" ma:index="55" nillable="true" ma:displayName="Rated By" ma:description="Users rated the item." ma:hidden="true" ma:list="UserInfo" ma:internalName="RatedBy"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56" nillable="true" ma:displayName="User ratings" ma:description="User ratings for the item" ma:hidden="true" ma:internalName="Ratings" ma:readOnly="false">
      <xsd:simpleType>
        <xsd:restriction base="dms:Note"/>
      </xsd:simpleType>
    </xsd:element>
    <xsd:element name="LikedBy" ma:index="57" nillable="true" ma:displayName="Liked By" ma:hidden="true" ma:list="UserInfo" ma:internalName="LikedBy" ma:readOnly="fals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ikesCount" ma:index="80" nillable="true" ma:displayName="Number of Likes" ma:hidden="true" ma:internalName="LikesCount" ma:readOnly="false">
      <xsd:simpleType>
        <xsd:restriction base="dms:Unknown"/>
      </xsd:simpleType>
    </xsd:element>
    <xsd:element name="AverageRating" ma:index="82" nillable="true" ma:displayName="Rating (0-5)" ma:decimals="2" ma:description="Average value of all the ratings that have been submitted" ma:hidden="true" ma:internalName="AverageRating" ma:readOnly="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bbe5b441-3de2-4a8a-95d5-223a6d0d00a5" elementFormDefault="qualified">
    <xsd:import namespace="http://schemas.microsoft.com/office/2006/documentManagement/types"/>
    <xsd:import namespace="http://schemas.microsoft.com/office/infopath/2007/PartnerControls"/>
    <xsd:element name="Description0" ma:index="2" nillable="true" ma:displayName="Description" ma:internalName="Description0" ma:readOnly="false">
      <xsd:simpleType>
        <xsd:restriction base="dms:Note"/>
      </xsd:simpleType>
    </xsd:element>
    <xsd:element name="Bid_x0020_Details" ma:index="5" nillable="true" ma:displayName="OMS No" ma:internalName="Bid_x0020_Details" ma:readOnly="false">
      <xsd:simpleType>
        <xsd:restriction base="dms:Text">
          <xsd:maxLength value="255"/>
        </xsd:restriction>
      </xsd:simpleType>
    </xsd:element>
    <xsd:element name="Contract_x0020_Type" ma:index="6" nillable="true" ma:displayName="Contract Type" ma:format="Dropdown" ma:internalName="Contract_x0020_Type" ma:readOnly="false">
      <xsd:simpleType>
        <xsd:restriction base="dms:Choice">
          <xsd:enumeration value="Cost Plus"/>
          <xsd:enumeration value="Cost Plus Max"/>
          <xsd:enumeration value="Lump Sum"/>
          <xsd:enumeration value="Joint Venture"/>
        </xsd:restriction>
      </xsd:simpleType>
    </xsd:element>
    <xsd:element name="Project_x0020_Type" ma:index="20" nillable="true" ma:displayName="Project Type" ma:format="Dropdown" ma:internalName="Project_x0020_Type" ma:readOnly="false">
      <xsd:simpleType>
        <xsd:restriction base="dms:Choice">
          <xsd:enumeration value="Integrated Projects"/>
          <xsd:enumeration value="Small Projects"/>
          <xsd:enumeration value="Major Projects"/>
          <xsd:enumeration value="General Projects"/>
        </xsd:restriction>
      </xsd:simpleType>
    </xsd:element>
    <xsd:element name="Source" ma:index="22" nillable="true" ma:displayName="Source" ma:description="Please add a link to the original documents location" ma:format="Hyperlink" ma:internalName="Sourc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act" ma:index="23" nillable="true" ma:displayName="Contact" ma:list="UserInfo" ma:SharePointGroup="0" ma:internalName="Contac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pletion_x0020_year" ma:index="24" nillable="true" ma:displayName="Completion year" ma:internalName="Completion_x0020_year" ma:readOnly="false">
      <xsd:simpleType>
        <xsd:restriction base="dms:Text">
          <xsd:maxLength value="255"/>
        </xsd:restriction>
      </xsd:simpleType>
    </xsd:element>
    <xsd:element name="Bid_x0020_Date" ma:index="26" nillable="true" ma:displayName="Bid Date" ma:format="DateOnly" ma:internalName="Bid_x0020_Date" ma:readOnly="false">
      <xsd:simpleType>
        <xsd:restriction base="dms:DateTime"/>
      </xsd:simpleType>
    </xsd:element>
    <xsd:element name="Best_x0020_Practice" ma:index="30" nillable="true" ma:displayName="Best Practice" ma:default="0" ma:description="Is this piece of knowledge considered best practice?" ma:indexed="true" ma:internalName="Best_x0020_Practice" ma:readOnly="false">
      <xsd:simpleType>
        <xsd:restriction base="dms:Boolean"/>
      </xsd:simpleType>
    </xsd:element>
    <xsd:element name="Temp" ma:index="33" nillable="true" ma:displayName="Temp" ma:internalName="Temp" ma:readOnly="false">
      <xsd:simpleType>
        <xsd:restriction base="dms:Text">
          <xsd:maxLength value="255"/>
        </xsd:restriction>
      </xsd:simpleType>
    </xsd:element>
    <xsd:element name="Upload_x0020_Source" ma:index="36" nillable="true" ma:displayName="Upload Source" ma:hidden="true" ma:indexed="true" ma:internalName="Upload_x0020_Source">
      <xsd:simpleType>
        <xsd:restriction base="dms:Text">
          <xsd:maxLength value="255"/>
        </xsd:restriction>
      </xsd:simpleType>
    </xsd:element>
    <xsd:element name="MediaServiceMetadata" ma:index="53" nillable="true" ma:displayName="MediaServiceMetadata" ma:hidden="true" ma:internalName="MediaServiceMetadata" ma:readOnly="true">
      <xsd:simpleType>
        <xsd:restriction base="dms:Note"/>
      </xsd:simpleType>
    </xsd:element>
    <xsd:element name="MediaServiceFastMetadata" ma:index="54" nillable="true" ma:displayName="MediaServiceFastMetadata" ma:hidden="true" ma:internalName="MediaServiceFastMetadata" ma:readOnly="true">
      <xsd:simpleType>
        <xsd:restriction base="dms:Note"/>
      </xsd:simpleType>
    </xsd:element>
    <xsd:element name="MediaServiceAutoKeyPoints" ma:index="60" nillable="true" ma:displayName="MediaServiceAutoKeyPoints" ma:hidden="true" ma:internalName="MediaServiceAutoKeyPoints" ma:readOnly="true">
      <xsd:simpleType>
        <xsd:restriction base="dms:Note"/>
      </xsd:simpleType>
    </xsd:element>
    <xsd:element name="MediaServiceKeyPoints" ma:index="61" nillable="true" ma:displayName="KeyPoints" ma:hidden="true" ma:internalName="MediaServiceKeyPoints" ma:readOnly="true">
      <xsd:simpleType>
        <xsd:restriction base="dms:Note"/>
      </xsd:simpleType>
    </xsd:element>
    <xsd:element name="MediaServiceDateTaken" ma:index="62" nillable="true" ma:displayName="MediaServiceDateTaken" ma:hidden="true" ma:internalName="MediaServiceDateTaken" ma:readOnly="true">
      <xsd:simpleType>
        <xsd:restriction base="dms:Text"/>
      </xsd:simpleType>
    </xsd:element>
    <xsd:element name="MediaServiceAutoTags" ma:index="64" nillable="true" ma:displayName="Tags" ma:hidden="true" ma:internalName="MediaServiceAutoTags" ma:readOnly="true">
      <xsd:simpleType>
        <xsd:restriction base="dms:Text"/>
      </xsd:simpleType>
    </xsd:element>
    <xsd:element name="MediaServiceGenerationTime" ma:index="65" nillable="true" ma:displayName="MediaServiceGenerationTime" ma:hidden="true" ma:internalName="MediaServiceGenerationTime" ma:readOnly="true">
      <xsd:simpleType>
        <xsd:restriction base="dms:Text"/>
      </xsd:simpleType>
    </xsd:element>
    <xsd:element name="MediaServiceEventHashCode" ma:index="66" nillable="true" ma:displayName="MediaServiceEventHashCode" ma:hidden="true" ma:internalName="MediaServiceEventHashCode" ma:readOnly="true">
      <xsd:simpleType>
        <xsd:restriction base="dms:Text"/>
      </xsd:simpleType>
    </xsd:element>
    <xsd:element name="d0fbf877081c4d6bb582a8a3adc20f92" ma:index="67" nillable="true" ma:taxonomy="true" ma:internalName="d0fbf877081c4d6bb582a8a3adc20f92" ma:taxonomyFieldName="Markets" ma:displayName="Market + Portfolio" ma:default="" ma:fieldId="{d0fbf877-081c-4d6b-b582-a8a3adc20f92}" ma:taxonomyMulti="true" ma:sspId="ee92fa9d-abeb-4acb-a3f8-443b5f2eba12" ma:termSetId="94bd83a3-f8e4-4e50-a233-68f75fdf4429" ma:anchorId="00000000-0000-0000-0000-000000000000" ma:open="false" ma:isKeyword="false">
      <xsd:complexType>
        <xsd:sequence>
          <xsd:element ref="pc:Terms" minOccurs="0" maxOccurs="1"/>
        </xsd:sequence>
      </xsd:complexType>
    </xsd:element>
    <xsd:element name="l6795f02694b41ae94cea76cc81f3897" ma:index="68" nillable="true" ma:taxonomy="true" ma:internalName="l6795f02694b41ae94cea76cc81f3897" ma:taxonomyFieldName="Specialisation" ma:displayName="Specialisation" ma:readOnly="false" ma:default="" ma:fieldId="{56795f02-694b-41ae-94ce-a76cc81f3897}" ma:sspId="ee92fa9d-abeb-4acb-a3f8-443b5f2eba12" ma:termSetId="6eae1cf0-ddb5-4527-b6e5-b097909ce1cb" ma:anchorId="00000000-0000-0000-0000-000000000000" ma:open="false" ma:isKeyword="false">
      <xsd:complexType>
        <xsd:sequence>
          <xsd:element ref="pc:Terms" minOccurs="0" maxOccurs="1"/>
        </xsd:sequence>
      </xsd:complexType>
    </xsd:element>
    <xsd:element name="MediaServiceOCR" ma:index="72" nillable="true" ma:displayName="Extracted Text" ma:hidden="true" ma:internalName="MediaServiceOCR" ma:readOnly="true">
      <xsd:simpleType>
        <xsd:restriction base="dms:Note"/>
      </xsd:simpleType>
    </xsd:element>
    <xsd:element name="nb1a0eefec434cb8b34a0311d05bf931" ma:index="73" nillable="true" ma:taxonomy="true" ma:internalName="nb1a0eefec434cb8b34a0311d05bf931" ma:taxonomyFieldName="PMBOK_x0020_Areas_x0020_Demonstrated" ma:displayName="PMBOK Areas Demonstrated" ma:readOnly="false" ma:default="" ma:fieldId="{7b1a0eef-ec43-4cb8-b34a-0311d05bf931}" ma:taxonomyMulti="true" ma:sspId="ee92fa9d-abeb-4acb-a3f8-443b5f2eba12" ma:termSetId="0731027f-520a-4a00-ac4c-e07d9e27d16f" ma:anchorId="00000000-0000-0000-0000-000000000000" ma:open="false" ma:isKeyword="false">
      <xsd:complexType>
        <xsd:sequence>
          <xsd:element ref="pc:Terms" minOccurs="0" maxOccurs="1"/>
        </xsd:sequence>
      </xsd:complexType>
    </xsd:element>
    <xsd:element name="e4144e7362c74ecf9d735d7a2b153093" ma:index="74" nillable="true" ma:taxonomy="true" ma:internalName="e4144e7362c74ecf9d735d7a2b153093" ma:taxonomyFieldName="Solutions" ma:displayName="Solutions" ma:readOnly="false" ma:default="" ma:fieldId="{e4144e73-62c7-4ecf-9d73-5d7a2b153093}" ma:taxonomyMulti="true" ma:sspId="ee92fa9d-abeb-4acb-a3f8-443b5f2eba12" ma:termSetId="15820f57-8311-412b-9049-ffb1c7dfe88f" ma:anchorId="00000000-0000-0000-0000-000000000000" ma:open="false" ma:isKeyword="false">
      <xsd:complexType>
        <xsd:sequence>
          <xsd:element ref="pc:Terms" minOccurs="0" maxOccurs="1"/>
        </xsd:sequence>
      </xsd:complexType>
    </xsd:element>
    <xsd:element name="MediaLengthInSeconds" ma:index="79" nillable="true" ma:displayName="Length (seconds)" ma:hidden="true" ma:internalName="MediaLengthInSeconds" ma:readOnly="true">
      <xsd:simpleType>
        <xsd:restriction base="dms:Unknown"/>
      </xsd:simpleType>
    </xsd:element>
    <xsd:element name="lcf76f155ced4ddcb4097134ff3c332f" ma:index="83" nillable="true" ma:taxonomy="true" ma:internalName="lcf76f155ced4ddcb4097134ff3c332f" ma:taxonomyFieldName="MediaServiceImageTags" ma:displayName="Image Tags" ma:readOnly="false" ma:fieldId="{5cf76f15-5ced-4ddc-b409-7134ff3c332f}" ma:taxonomyMulti="true" ma:sspId="ee92fa9d-abeb-4acb-a3f8-443b5f2eba12" ma:termSetId="09814cd3-568e-fe90-9814-8d621ff8fb84" ma:anchorId="fba54fb3-c3e1-fe81-a776-ca4b69148c4d" ma:open="true" ma:isKeyword="false">
      <xsd:complexType>
        <xsd:sequence>
          <xsd:element ref="pc:Terms" minOccurs="0" maxOccurs="1"/>
        </xsd:sequence>
      </xsd:complexType>
    </xsd:element>
    <xsd:element name="MediaServiceSearchProperties" ma:index="84" nillable="true" ma:displayName="MediaServiceSearchProperties" ma:hidden="true" ma:internalName="MediaServiceSearchProperties" ma:readOnly="true">
      <xsd:simpleType>
        <xsd:restriction base="dms:Note"/>
      </xsd:simpleType>
    </xsd:element>
    <xsd:element name="Views" ma:index="85" nillable="true" ma:displayName="Last Recorded Views" ma:decimals="0" ma:format="Dropdown" ma:hidden="true" ma:internalName="Views" ma:percentage="FALSE">
      <xsd:simpleType>
        <xsd:restriction base="dms:Number"/>
      </xsd:simpleType>
    </xsd:element>
    <xsd:element name="Viewers" ma:index="86" nillable="true" ma:displayName="Last Recorded Viewers" ma:decimals="0" ma:format="Dropdown" ma:hidden="true" ma:internalName="Viewers" ma:percentage="FALSE">
      <xsd:simpleType>
        <xsd:restriction base="dms:Number"/>
      </xsd:simpleType>
    </xsd:element>
    <xsd:element name="MediaServiceObjectDetectorVersions" ma:index="87" nillable="true" ma:displayName="MediaServiceObjectDetectorVersions" ma:hidden="true" ma:indexed="true" ma:internalName="MediaServiceObjectDetectorVersions" ma:readOnly="true">
      <xsd:simpleType>
        <xsd:restriction base="dms:Text"/>
      </xsd:simpleType>
    </xsd:element>
    <xsd:element name="MediaServiceLocation" ma:index="88" nillable="true" ma:displayName="Location" ma:indexed="true" ma:internalName="MediaServiceLocation" ma:readOnly="true">
      <xsd:simpleType>
        <xsd:restriction base="dms:Text"/>
      </xsd:simpleType>
    </xsd:element>
    <xsd:element name="SendtoRecall_x003f_" ma:index="89" nillable="true" ma:displayName="Send to Recall?" ma:description="Determines whether a knowledge content piece can be sent to Recall, Aurecon's AI assistant." ma:format="Dropdown" ma:internalName="SendtoRecall_x003f_">
      <xsd:simpleType>
        <xsd:restriction base="dms:Choice">
          <xsd:enumeration value="Yes"/>
          <xsd:enumeration value="No"/>
        </xsd:restriction>
      </xsd:simpleType>
    </xsd:element>
    <xsd:element name="odd4648ef9544cc19e5c033541fa11d8" ma:index="91" nillable="true" ma:taxonomy="true" ma:internalName="odd4648ef9544cc19e5c033541fa11d8" ma:taxonomyFieldName="Opportunity_x0020_Tag" ma:displayName="Opportunity Tag" ma:default="" ma:fieldId="{8dd4648e-f954-4cc1-9e5c-033541fa11d8}" ma:sspId="ee92fa9d-abeb-4acb-a3f8-443b5f2eba12" ma:termSetId="98736fd3-49cc-4488-ad2e-0be2ba65b11d" ma:anchorId="00000000-0000-0000-0000-000000000000" ma:open="false" ma:isKeyword="false">
      <xsd:complexType>
        <xsd:sequence>
          <xsd:element ref="pc:Terms" minOccurs="0" maxOccurs="1"/>
        </xsd:sequence>
      </xsd:complexType>
    </xsd:element>
    <xsd:element name="MediaServiceBillingMetadata" ma:index="9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6552d4-464f-4171-b937-6af0c4703fae" elementFormDefault="qualified">
    <xsd:import namespace="http://schemas.microsoft.com/office/2006/documentManagement/types"/>
    <xsd:import namespace="http://schemas.microsoft.com/office/infopath/2007/PartnerControls"/>
    <xsd:element name="Client_x0020_Manager" ma:index="31" nillable="true" ma:displayName="Client Manager" ma:list="UserInfo" ma:SharePointGroup="0" ma:internalName="Client_x0020_Manag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roject_x0020_Leader" ma:index="32" nillable="true" ma:displayName="Project Leader" ma:list="UserInfo" ma:SharePointGroup="0" ma:internalName="Project_x0020_Lead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jc6d291f480b4d53a1b90f73b58a5d2a" ma:index="40" ma:taxonomy="true" ma:internalName="jc6d291f480b4d53a1b90f73b58a5d2a" ma:taxonomyFieldName="Document_x0020_Type" ma:displayName="Document Type" ma:indexed="true" ma:readOnly="false" ma:default="" ma:fieldId="{3c6d291f-480b-4d53-a1b9-0f73b58a5d2a}" ma:sspId="ee92fa9d-abeb-4acb-a3f8-443b5f2eba12" ma:termSetId="984d5c0c-9ee2-4ba5-afc1-8ed0a0cae0e9" ma:anchorId="00000000-0000-0000-0000-000000000000" ma:open="false" ma:isKeyword="false">
      <xsd:complexType>
        <xsd:sequence>
          <xsd:element ref="pc:Terms" minOccurs="0" maxOccurs="1"/>
        </xsd:sequence>
      </xsd:complexType>
    </xsd:element>
    <xsd:element name="TaxCatchAll" ma:index="41" nillable="true" ma:displayName="Taxonomy Catch All Column" ma:hidden="true" ma:list="{992e09a7-ecab-4c9e-847b-91c63d02e044}" ma:internalName="TaxCatchAll" ma:readOnly="false" ma:showField="CatchAllData" ma:web="5e6552d4-464f-4171-b937-6af0c4703fae">
      <xsd:complexType>
        <xsd:complexContent>
          <xsd:extension base="dms:MultiChoiceLookup">
            <xsd:sequence>
              <xsd:element name="Value" type="dms:Lookup" maxOccurs="unbounded" minOccurs="0" nillable="true"/>
            </xsd:sequence>
          </xsd:extension>
        </xsd:complexContent>
      </xsd:complexType>
    </xsd:element>
    <xsd:element name="h80b289f6580473aa5a2c2bbbcecc1ac" ma:index="42" nillable="true" ma:taxonomy="true" ma:internalName="h80b289f6580473aa5a2c2bbbcecc1ac" ma:taxonomyFieldName="Project_x0020_Tag" ma:displayName="Project Tag" ma:readOnly="false" ma:default="" ma:fieldId="{180b289f-6580-473a-a5a2-c2bbbcecc1ac}" ma:sspId="ee92fa9d-abeb-4acb-a3f8-443b5f2eba12" ma:termSetId="ad39748d-abd5-482d-9843-ea99e4de0115" ma:anchorId="00000000-0000-0000-0000-000000000000" ma:open="false" ma:isKeyword="false">
      <xsd:complexType>
        <xsd:sequence>
          <xsd:element ref="pc:Terms" minOccurs="0" maxOccurs="1"/>
        </xsd:sequence>
      </xsd:complexType>
    </xsd:element>
    <xsd:element name="od70cb30bcd6498a87f8b1637f90c27f" ma:index="43" nillable="true" ma:taxonomy="true" ma:internalName="od70cb30bcd6498a87f8b1637f90c27f" ma:taxonomyFieldName="Client_x0020_Tag" ma:displayName="Client Tag" ma:readOnly="false" ma:default="" ma:fieldId="{8d70cb30-bcd6-498a-87f8-b1637f90c27f}" ma:sspId="ee92fa9d-abeb-4acb-a3f8-443b5f2eba12" ma:termSetId="f6c86a76-182f-4989-a681-bb1c3fa50f78" ma:anchorId="00000000-0000-0000-0000-000000000000" ma:open="false" ma:isKeyword="false">
      <xsd:complexType>
        <xsd:sequence>
          <xsd:element ref="pc:Terms" minOccurs="0" maxOccurs="1"/>
        </xsd:sequence>
      </xsd:complexType>
    </xsd:element>
    <xsd:element name="d7a5e26da3364eeca8d4796fccda70f2" ma:index="44" nillable="true" ma:taxonomy="true" ma:internalName="d7a5e26da3364eeca8d4796fccda70f2" ma:taxonomyFieldName="Discipline" ma:displayName="Discipline" ma:readOnly="false" ma:default="" ma:fieldId="{d7a5e26d-a336-4eec-a8d4-796fccda70f2}" ma:taxonomyMulti="true" ma:sspId="ee92fa9d-abeb-4acb-a3f8-443b5f2eba12" ma:termSetId="ca0597df-3eca-47ad-af16-8fb5db3733a3" ma:anchorId="00000000-0000-0000-0000-000000000000" ma:open="false" ma:isKeyword="false">
      <xsd:complexType>
        <xsd:sequence>
          <xsd:element ref="pc:Terms" minOccurs="0" maxOccurs="1"/>
        </xsd:sequence>
      </xsd:complexType>
    </xsd:element>
    <xsd:element name="j1732d3ad1ca4bddb7e7a3d7da540715" ma:index="45" nillable="true" ma:taxonomy="true" ma:internalName="j1732d3ad1ca4bddb7e7a3d7da540715" ma:taxonomyFieldName="Asset" ma:displayName="Asset" ma:readOnly="false" ma:default="" ma:fieldId="{31732d3a-d1ca-4bdd-b7e7-a3d7da540715}" ma:taxonomyMulti="true" ma:sspId="ee92fa9d-abeb-4acb-a3f8-443b5f2eba12" ma:termSetId="42cc0d36-5201-459d-8b39-104e5877d555" ma:anchorId="00000000-0000-0000-0000-000000000000" ma:open="false" ma:isKeyword="false">
      <xsd:complexType>
        <xsd:sequence>
          <xsd:element ref="pc:Terms" minOccurs="0" maxOccurs="1"/>
        </xsd:sequence>
      </xsd:complexType>
    </xsd:element>
    <xsd:element name="fabb5ed67b4b433cb10edd46e752bfef" ma:index="46" nillable="true" ma:taxonomy="true" ma:internalName="fabb5ed67b4b433cb10edd46e752bfef" ma:taxonomyFieldName="Sub_x002d_Asset" ma:displayName="Sub-Asset" ma:readOnly="false" ma:default="" ma:fieldId="{fabb5ed6-7b4b-433c-b10e-dd46e752bfef}" ma:taxonomyMulti="true" ma:sspId="ee92fa9d-abeb-4acb-a3f8-443b5f2eba12" ma:termSetId="25d1617e-8c22-4a07-afb9-a7226368fd8d" ma:anchorId="00000000-0000-0000-0000-000000000000" ma:open="false" ma:isKeyword="false">
      <xsd:complexType>
        <xsd:sequence>
          <xsd:element ref="pc:Terms" minOccurs="0" maxOccurs="1"/>
        </xsd:sequence>
      </xsd:complexType>
    </xsd:element>
    <xsd:element name="b74aa745fe8f41e8a6c83f63a7aa5094" ma:index="47" nillable="true" ma:taxonomy="true" ma:internalName="b74aa745fe8f41e8a6c83f63a7aa5094" ma:taxonomyFieldName="Offering" ma:displayName="Offering" ma:readOnly="false" ma:default="" ma:fieldId="{b74aa745-fe8f-41e8-a6c8-3f63a7aa5094}" ma:taxonomyMulti="true" ma:sspId="ee92fa9d-abeb-4acb-a3f8-443b5f2eba12" ma:termSetId="5e1a6e74-3bc6-4b1c-8d3b-8b1b40d0d248" ma:anchorId="00000000-0000-0000-0000-000000000000" ma:open="false" ma:isKeyword="false">
      <xsd:complexType>
        <xsd:sequence>
          <xsd:element ref="pc:Terms" minOccurs="0" maxOccurs="1"/>
        </xsd:sequence>
      </xsd:complexType>
    </xsd:element>
    <xsd:element name="k963ad58bf59453a938715f23db03a47" ma:index="48" nillable="true" ma:taxonomy="true" ma:internalName="k963ad58bf59453a938715f23db03a47" ma:taxonomyFieldName="Aurecon_x0020_Office" ma:displayName="Aurecon Office" ma:readOnly="false" ma:default="" ma:fieldId="{4963ad58-bf59-453a-9387-15f23db03a47}" ma:taxonomyMulti="true" ma:sspId="ee92fa9d-abeb-4acb-a3f8-443b5f2eba12" ma:termSetId="4ac1cdec-6cc9-422b-978b-39a0cd0a4e73" ma:anchorId="00000000-0000-0000-0000-000000000000" ma:open="false" ma:isKeyword="false">
      <xsd:complexType>
        <xsd:sequence>
          <xsd:element ref="pc:Terms" minOccurs="0" maxOccurs="1"/>
        </xsd:sequence>
      </xsd:complexType>
    </xsd:element>
    <xsd:element name="icca8230d70e40e39aaeeb9d49b2ce23" ma:index="49" nillable="true" ma:taxonomy="true" ma:internalName="icca8230d70e40e39aaeeb9d49b2ce23" ma:taxonomyFieldName="Industry" ma:displayName="Industry" ma:readOnly="false" ma:default="" ma:fieldId="{2cca8230-d70e-40e3-9aae-eb9d49b2ce23}" ma:taxonomyMulti="true" ma:sspId="ee92fa9d-abeb-4acb-a3f8-443b5f2eba12" ma:termSetId="545cb52f-7144-452f-968c-855ecc0bc996" ma:anchorId="00000000-0000-0000-0000-000000000000" ma:open="false" ma:isKeyword="false">
      <xsd:complexType>
        <xsd:sequence>
          <xsd:element ref="pc:Terms" minOccurs="0" maxOccurs="1"/>
        </xsd:sequence>
      </xsd:complexType>
    </xsd:element>
    <xsd:element name="e40cef29b35044dcb8c508f0e436a82a" ma:index="50" nillable="true" ma:taxonomy="true" ma:internalName="e40cef29b35044dcb8c508f0e436a82a" ma:taxonomyFieldName="Client_x0020_Market" ma:displayName="Client Market" ma:indexed="true" ma:readOnly="false" ma:default="" ma:fieldId="{e40cef29-b350-44dc-b8c5-08f0e436a82a}" ma:sspId="ee92fa9d-abeb-4acb-a3f8-443b5f2eba12" ma:termSetId="94bd83a3-f8e4-4e50-a233-68f75fdf4429" ma:anchorId="00000000-0000-0000-0000-000000000000" ma:open="false" ma:isKeyword="false">
      <xsd:complexType>
        <xsd:sequence>
          <xsd:element ref="pc:Terms" minOccurs="0" maxOccurs="1"/>
        </xsd:sequence>
      </xsd:complexType>
    </xsd:element>
    <xsd:element name="ob6d180c6642450e97264ef9aef07ee5" ma:index="51" nillable="true" ma:taxonomy="true" ma:internalName="ob6d180c6642450e97264ef9aef07ee5" ma:taxonomyFieldName="Ultimate_x0020_Client_x0020_Tag" ma:displayName="Ultimate Client Tag" ma:readOnly="false" ma:default="" ma:fieldId="{8b6d180c-6642-450e-9726-4ef9aef07ee5}" ma:sspId="ee92fa9d-abeb-4acb-a3f8-443b5f2eba12" ma:termSetId="f6c86a76-182f-4989-a681-bb1c3fa50f78" ma:anchorId="00000000-0000-0000-0000-000000000000" ma:open="false" ma:isKeyword="false">
      <xsd:complexType>
        <xsd:sequence>
          <xsd:element ref="pc:Terms" minOccurs="0" maxOccurs="1"/>
        </xsd:sequence>
      </xsd:complexType>
    </xsd:element>
    <xsd:element name="f0da07ddd0b44012a3215c7fb5fc17d6" ma:index="52" nillable="true" ma:taxonomy="true" ma:internalName="f0da07ddd0b44012a3215c7fb5fc17d6" ma:taxonomyFieldName="Ultimate_x0020_Client_x0020_Market" ma:displayName="Ultimate Client Market" ma:indexed="true" ma:readOnly="false" ma:default="" ma:fieldId="{f0da07dd-d0b4-4012-a321-5c7fb5fc17d6}" ma:sspId="ee92fa9d-abeb-4acb-a3f8-443b5f2eba12" ma:termSetId="94bd83a3-f8e4-4e50-a233-68f75fdf4429" ma:anchorId="00000000-0000-0000-0000-000000000000" ma:open="false" ma:isKeyword="false">
      <xsd:complexType>
        <xsd:sequence>
          <xsd:element ref="pc:Terms" minOccurs="0" maxOccurs="1"/>
        </xsd:sequence>
      </xsd:complexType>
    </xsd:element>
    <xsd:element name="dab4f98f7b734f72a4f03e211c9f2998" ma:index="58" nillable="true" ma:taxonomy="true" ma:internalName="dab4f98f7b734f72a4f03e211c9f2998" ma:taxonomyFieldName="Client_x0020_Outcome" ma:displayName="Lifecycle Stage" ma:readOnly="false" ma:default="" ma:fieldId="{dab4f98f-7b73-4f72-a4f0-3e211c9f2998}" ma:taxonomyMulti="true" ma:sspId="ee92fa9d-abeb-4acb-a3f8-443b5f2eba12" ma:termSetId="f60052dc-3311-4f84-a8ec-b3afa897a6a1" ma:anchorId="00000000-0000-0000-0000-000000000000" ma:open="false" ma:isKeyword="false">
      <xsd:complexType>
        <xsd:sequence>
          <xsd:element ref="pc:Terms" minOccurs="0" maxOccurs="1"/>
        </xsd:sequence>
      </xsd:complexType>
    </xsd:element>
    <xsd:element name="jc3fc5bc4570468084d11cfa450b34c5" ma:index="59" nillable="true" ma:taxonomy="true" ma:internalName="jc3fc5bc4570468084d11cfa450b34c5" ma:taxonomyFieldName="Tools_x0020__x0026__x0020_Apps" ma:displayName="Tools &amp; Apps" ma:readOnly="false" ma:default="" ma:fieldId="{3c3fc5bc-4570-4680-84d1-1cfa450b34c5}" ma:taxonomyMulti="true" ma:sspId="ee92fa9d-abeb-4acb-a3f8-443b5f2eba12" ma:termSetId="72b97a01-a271-4af1-937c-599a470938df" ma:anchorId="00000000-0000-0000-0000-000000000000" ma:open="false" ma:isKeyword="false">
      <xsd:complexType>
        <xsd:sequence>
          <xsd:element ref="pc:Terms" minOccurs="0" maxOccurs="1"/>
        </xsd:sequence>
      </xsd:complexType>
    </xsd:element>
    <xsd:element name="p3fefd847a254ec3ab89b38fce6bda9d" ma:index="63" ma:taxonomy="true" ma:internalName="p3fefd847a254ec3ab89b38fce6bda9d" ma:taxonomyFieldName="Practice" ma:displayName="Capability/Capability Specialisation" ma:readOnly="false" ma:default="" ma:fieldId="{93fefd84-7a25-4ec3-ab89-b38fce6bda9d}" ma:taxonomyMulti="true" ma:sspId="ee92fa9d-abeb-4acb-a3f8-443b5f2eba12" ma:termSetId="ec4ce8d9-0118-4546-b628-02a587058e0d" ma:anchorId="00000000-0000-0000-0000-000000000000" ma:open="false" ma:isKeyword="false">
      <xsd:complexType>
        <xsd:sequence>
          <xsd:element ref="pc:Terms" minOccurs="0" maxOccurs="1"/>
        </xsd:sequence>
      </xsd:complexType>
    </xsd:element>
    <xsd:element name="de281ab57c704fefb7e97c937c49d95e" ma:index="69" nillable="true" ma:taxonomy="true" ma:internalName="de281ab57c704fefb7e97c937c49d95e" ma:taxonomyFieldName="Networks" ma:displayName="Networks" ma:readOnly="false" ma:default="" ma:fieldId="{de281ab5-7c70-4fef-b7e9-7c937c49d95e}" ma:taxonomyMulti="true" ma:sspId="ee92fa9d-abeb-4acb-a3f8-443b5f2eba12" ma:termSetId="c77a8647-7e49-4430-92c4-fb02f53eba7d" ma:anchorId="00000000-0000-0000-0000-000000000000" ma:open="false" ma:isKeyword="false">
      <xsd:complexType>
        <xsd:sequence>
          <xsd:element ref="pc:Terms" minOccurs="0" maxOccurs="1"/>
        </xsd:sequence>
      </xsd:complexType>
    </xsd:element>
    <xsd:element name="SharedWithUsers" ma:index="70"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71" nillable="true" ma:displayName="Shared With Details" ma:hidden="true" ma:internalName="SharedWithDetails" ma:readOnly="true">
      <xsd:simpleType>
        <xsd:restriction base="dms:Note"/>
      </xsd:simpleType>
    </xsd:element>
    <xsd:element name="m851b3bf1760440697dc3e99e2141a79" ma:index="81" nillable="true" ma:taxonomy="true" ma:internalName="m851b3bf1760440697dc3e99e2141a79" ma:taxonomyFieldName="Practice1" ma:displayName="Practice" ma:indexed="true" ma:readOnly="false" ma:default="" ma:fieldId="{6851b3bf-1760-4406-97dc-3e99e2141a79}" ma:sspId="ee92fa9d-abeb-4acb-a3f8-443b5f2eba12" ma:termSetId="1d113408-9fe8-4e0f-a49e-81ad4a62db6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A7A818-69B5-4B9E-9668-514FA386615F}">
  <ds:schemaRefs>
    <ds:schemaRef ds:uri="http://schemas.openxmlformats.org/officeDocument/2006/bibliography"/>
  </ds:schemaRefs>
</ds:datastoreItem>
</file>

<file path=customXml/itemProps2.xml><?xml version="1.0" encoding="utf-8"?>
<ds:datastoreItem xmlns:ds="http://schemas.openxmlformats.org/officeDocument/2006/customXml" ds:itemID="{DF489150-A4FB-4AC9-9869-39A0602C106C}">
  <ds:schemaRefs>
    <ds:schemaRef ds:uri="http://schemas.microsoft.com/sharepoint/v3/contenttype/forms"/>
  </ds:schemaRefs>
</ds:datastoreItem>
</file>

<file path=customXml/itemProps3.xml><?xml version="1.0" encoding="utf-8"?>
<ds:datastoreItem xmlns:ds="http://schemas.openxmlformats.org/officeDocument/2006/customXml" ds:itemID="{580FD53E-B755-4552-8140-A3DB9D1020DE}">
  <ds:schemaRefs>
    <ds:schemaRef ds:uri="http://schemas.microsoft.com/office/2006/metadata/properties"/>
    <ds:schemaRef ds:uri="http://schemas.microsoft.com/office/infopath/2007/PartnerControls"/>
    <ds:schemaRef ds:uri="17c4bf14-e796-4942-b0b9-adcd5b72a5e7"/>
  </ds:schemaRefs>
</ds:datastoreItem>
</file>

<file path=customXml/itemProps4.xml><?xml version="1.0" encoding="utf-8"?>
<ds:datastoreItem xmlns:ds="http://schemas.openxmlformats.org/officeDocument/2006/customXml" ds:itemID="{45393E3D-3B52-4D3F-BBED-1AFEC97AEA28}">
  <ds:schemaRefs/>
</ds:datastoreItem>
</file>

<file path=customXml/itemProps5.xml><?xml version="1.0" encoding="utf-8"?>
<ds:datastoreItem xmlns:ds="http://schemas.openxmlformats.org/officeDocument/2006/customXml" ds:itemID="{4C6BBB3B-EFF8-4AF3-8FCE-887295DC20A2}">
  <ds:schemaRefs>
    <ds:schemaRef ds:uri="Aurecon Brand Logos"/>
  </ds:schemaRefs>
</ds:datastoreItem>
</file>

<file path=customXml/itemProps6.xml><?xml version="1.0" encoding="utf-8"?>
<ds:datastoreItem xmlns:ds="http://schemas.openxmlformats.org/officeDocument/2006/customXml" ds:itemID="{9B3C78B6-CD0D-4701-BBCE-1F3CCB4228DA}">
  <ds:schemaRefs>
    <ds:schemaRef ds:uri="https://aurecongroup.sharepoint.com/sites/hive/Clients/WinningWork/Templates"/>
  </ds:schemaRefs>
</ds:datastoreItem>
</file>

<file path=customXml/itemProps7.xml><?xml version="1.0" encoding="utf-8"?>
<ds:datastoreItem xmlns:ds="http://schemas.openxmlformats.org/officeDocument/2006/customXml" ds:itemID="{E2A653DC-8F30-40FC-89E4-D72EE5D37AF0}"/>
</file>

<file path=docProps/app.xml><?xml version="1.0" encoding="utf-8"?>
<Properties xmlns="http://schemas.openxmlformats.org/officeDocument/2006/extended-properties" xmlns:vt="http://schemas.openxmlformats.org/officeDocument/2006/docPropsVTypes">
  <Template>Proposal (Light Design with Leaf).dotm</Template>
  <TotalTime>2</TotalTime>
  <Pages>5</Pages>
  <Words>107</Words>
  <Characters>610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Proposal (narrow)</vt:lpstr>
    </vt:vector>
  </TitlesOfParts>
  <Company>Aurecon</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Proposals template (White)</dc:title>
  <dc:subject/>
  <dc:creator>Alan Chow</dc:creator>
  <cp:keywords/>
  <dc:description/>
  <cp:lastModifiedBy>Alan Chow</cp:lastModifiedBy>
  <cp:revision>1</cp:revision>
  <cp:lastPrinted>2017-03-10T09:29:00Z</cp:lastPrinted>
  <dcterms:created xsi:type="dcterms:W3CDTF">2022-10-12T23:02:00Z</dcterms:created>
  <dcterms:modified xsi:type="dcterms:W3CDTF">2022-10-12T23:04:00Z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24.01.0001</vt:lpwstr>
  </property>
  <property fmtid="{D5CDD505-2E9C-101B-9397-08002B2CF9AE}" pid="3" name="Document code">
    <vt:lpwstr>TMP-PRONW(pho)</vt:lpwstr>
  </property>
  <property fmtid="{D5CDD505-2E9C-101B-9397-08002B2CF9AE}" pid="4" name="Base template">
    <vt:lpwstr>Proposal (photographic)</vt:lpwstr>
  </property>
  <property fmtid="{D5CDD505-2E9C-101B-9397-08002B2CF9AE}" pid="5" name="AuthorIds_UIVersion_3584">
    <vt:lpwstr>11</vt:lpwstr>
  </property>
  <property fmtid="{D5CDD505-2E9C-101B-9397-08002B2CF9AE}" pid="6" name="ContentTypeId">
    <vt:lpwstr>0x01010086B37BFBBFC2B6459015CC23BA673DB0</vt:lpwstr>
  </property>
  <property fmtid="{D5CDD505-2E9C-101B-9397-08002B2CF9AE}" pid="7" name="PMBOK_x0020_Areas_x0020_Demonstrated">
    <vt:lpwstr/>
  </property>
  <property fmtid="{D5CDD505-2E9C-101B-9397-08002B2CF9AE}" pid="8" name="Specialisation">
    <vt:lpwstr/>
  </property>
  <property fmtid="{D5CDD505-2E9C-101B-9397-08002B2CF9AE}" pid="9" name="Aurecon_x0020_Office">
    <vt:lpwstr/>
  </property>
  <property fmtid="{D5CDD505-2E9C-101B-9397-08002B2CF9AE}" pid="10" name="Document_x0020_Type">
    <vt:lpwstr>23451;#Template|7d9da6f0-744c-4625-9cec-fca95946c91b</vt:lpwstr>
  </property>
  <property fmtid="{D5CDD505-2E9C-101B-9397-08002B2CF9AE}" pid="11" name="Networks">
    <vt:lpwstr>23611;#Capability|2bbbb4e7-dd2c-4c73-b1e3-5531e5bebc87;#23619;#Go-To-Market|ea25caaa-35b2-4320-a7db-e65ea7c99af0</vt:lpwstr>
  </property>
  <property fmtid="{D5CDD505-2E9C-101B-9397-08002B2CF9AE}" pid="12" name="Ultimate_x0020_Client_x0020_Tag">
    <vt:lpwstr/>
  </property>
  <property fmtid="{D5CDD505-2E9C-101B-9397-08002B2CF9AE}" pid="13" name="Client Tag">
    <vt:lpwstr/>
  </property>
  <property fmtid="{D5CDD505-2E9C-101B-9397-08002B2CF9AE}" pid="14" name="MediaServiceImageTags">
    <vt:lpwstr/>
  </property>
  <property fmtid="{D5CDD505-2E9C-101B-9397-08002B2CF9AE}" pid="15" name="Practice1">
    <vt:lpwstr/>
  </property>
  <property fmtid="{D5CDD505-2E9C-101B-9397-08002B2CF9AE}" pid="16" name="Asset">
    <vt:lpwstr/>
  </property>
  <property fmtid="{D5CDD505-2E9C-101B-9397-08002B2CF9AE}" pid="17" name="Offering">
    <vt:lpwstr/>
  </property>
  <property fmtid="{D5CDD505-2E9C-101B-9397-08002B2CF9AE}" pid="18" name="Client_x0020_Market">
    <vt:lpwstr/>
  </property>
  <property fmtid="{D5CDD505-2E9C-101B-9397-08002B2CF9AE}" pid="19" name="Ultimate_x0020_Client_x0020_Market">
    <vt:lpwstr/>
  </property>
  <property fmtid="{D5CDD505-2E9C-101B-9397-08002B2CF9AE}" pid="20" name="Discipline">
    <vt:lpwstr/>
  </property>
  <property fmtid="{D5CDD505-2E9C-101B-9397-08002B2CF9AE}" pid="21" name="Sub_x002d_Asset">
    <vt:lpwstr/>
  </property>
  <property fmtid="{D5CDD505-2E9C-101B-9397-08002B2CF9AE}" pid="22" name="Solutions">
    <vt:lpwstr/>
  </property>
  <property fmtid="{D5CDD505-2E9C-101B-9397-08002B2CF9AE}" pid="23" name="Client_x0020_Outcome">
    <vt:lpwstr/>
  </property>
  <property fmtid="{D5CDD505-2E9C-101B-9397-08002B2CF9AE}" pid="24" name="Tools_x0020__x0026__x0020_Apps">
    <vt:lpwstr/>
  </property>
  <property fmtid="{D5CDD505-2E9C-101B-9397-08002B2CF9AE}" pid="25" name="Industry">
    <vt:lpwstr/>
  </property>
  <property fmtid="{D5CDD505-2E9C-101B-9397-08002B2CF9AE}" pid="26" name="Practice">
    <vt:lpwstr>23572;#All|ed1d8035-dbf9-4ead-8b75-13ea6eab1443</vt:lpwstr>
  </property>
  <property fmtid="{D5CDD505-2E9C-101B-9397-08002B2CF9AE}" pid="27" name="Markets">
    <vt:lpwstr/>
  </property>
  <property fmtid="{D5CDD505-2E9C-101B-9397-08002B2CF9AE}" pid="28" name="Project_x0020_Tag">
    <vt:lpwstr/>
  </property>
  <property fmtid="{D5CDD505-2E9C-101B-9397-08002B2CF9AE}" pid="29" name="PMBOK Areas Demonstrated">
    <vt:lpwstr/>
  </property>
  <property fmtid="{D5CDD505-2E9C-101B-9397-08002B2CF9AE}" pid="30" name="Document Type">
    <vt:lpwstr>23451;#Template|7d9da6f0-744c-4625-9cec-fca95946c91b</vt:lpwstr>
  </property>
  <property fmtid="{D5CDD505-2E9C-101B-9397-08002B2CF9AE}" pid="31" name="Project Tag">
    <vt:lpwstr/>
  </property>
  <property fmtid="{D5CDD505-2E9C-101B-9397-08002B2CF9AE}" pid="32" name="Tools &amp; Apps">
    <vt:lpwstr/>
  </property>
  <property fmtid="{D5CDD505-2E9C-101B-9397-08002B2CF9AE}" pid="33" name="Ultimate Client Market">
    <vt:lpwstr/>
  </property>
  <property fmtid="{D5CDD505-2E9C-101B-9397-08002B2CF9AE}" pid="34" name="Aurecon Office">
    <vt:lpwstr/>
  </property>
  <property fmtid="{D5CDD505-2E9C-101B-9397-08002B2CF9AE}" pid="35" name="Sub-Asset">
    <vt:lpwstr/>
  </property>
  <property fmtid="{D5CDD505-2E9C-101B-9397-08002B2CF9AE}" pid="36" name="Client Market">
    <vt:lpwstr/>
  </property>
  <property fmtid="{D5CDD505-2E9C-101B-9397-08002B2CF9AE}" pid="37" name="Client Outcome">
    <vt:lpwstr/>
  </property>
  <property fmtid="{D5CDD505-2E9C-101B-9397-08002B2CF9AE}" pid="38" name="Ultimate Client Tag">
    <vt:lpwstr/>
  </property>
  <property fmtid="{D5CDD505-2E9C-101B-9397-08002B2CF9AE}" pid="39" name="Opportunity_x0020_Tag">
    <vt:lpwstr/>
  </property>
  <property fmtid="{D5CDD505-2E9C-101B-9397-08002B2CF9AE}" pid="40" name="Opportunity Tag">
    <vt:lpwstr/>
  </property>
  <property fmtid="{D5CDD505-2E9C-101B-9397-08002B2CF9AE}" pid="41" name="Client_x0020_Tag">
    <vt:lpwstr/>
  </property>
</Properties>
</file>